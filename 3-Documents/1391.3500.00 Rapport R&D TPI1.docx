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26382" w14:textId="258F638F" w:rsidR="00391E75" w:rsidRDefault="008F2B5B" w:rsidP="00391E75">
      <w:pPr>
        <w:pStyle w:val="Title"/>
        <w:rPr>
          <w:lang w:val="fr-CH"/>
        </w:rPr>
      </w:pPr>
      <w:r>
        <w:rPr>
          <w:lang w:val="fr-CH"/>
        </w:rPr>
        <w:t>Rapport TPI</w:t>
      </w:r>
    </w:p>
    <w:p w14:paraId="51104A6B" w14:textId="77777777" w:rsidR="00391E75" w:rsidRDefault="00391E75" w:rsidP="00391E75"/>
    <w:p w14:paraId="7903BCB1" w14:textId="77777777" w:rsidR="00391E75" w:rsidRPr="009C19FB" w:rsidRDefault="00391E75" w:rsidP="00391E75">
      <w:pPr>
        <w:rPr>
          <w:b/>
          <w:bCs/>
          <w:sz w:val="28"/>
          <w:szCs w:val="28"/>
        </w:rPr>
      </w:pPr>
      <w:r w:rsidRPr="009C19FB">
        <w:rPr>
          <w:b/>
          <w:bCs/>
          <w:sz w:val="28"/>
          <w:szCs w:val="28"/>
        </w:rPr>
        <w:t>Table des matières</w:t>
      </w:r>
    </w:p>
    <w:p w14:paraId="1F6AB9A1" w14:textId="77777777" w:rsidR="00391E75" w:rsidRDefault="00391E75" w:rsidP="00391E75"/>
    <w:p w14:paraId="5C601B8B" w14:textId="77777777" w:rsidR="00733210" w:rsidRDefault="00391E75">
      <w:pPr>
        <w:pStyle w:val="TOC1"/>
        <w:rPr>
          <w:rFonts w:asciiTheme="minorHAnsi" w:eastAsiaTheme="minorEastAsia" w:hAnsiTheme="minorHAnsi" w:cstheme="minorBidi"/>
          <w:noProof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882981" w:history="1">
        <w:r w:rsidR="00733210" w:rsidRPr="00B74D43">
          <w:rPr>
            <w:rStyle w:val="Hyperlink"/>
            <w:noProof/>
          </w:rPr>
          <w:t>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Cahier des charges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_Toc33882981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6E0D9D54" w14:textId="77777777" w:rsidR="00733210" w:rsidRDefault="00B622CE">
      <w:pPr>
        <w:pStyle w:val="TOC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2" w:history="1">
        <w:r w:rsidR="00733210" w:rsidRPr="00B74D43">
          <w:rPr>
            <w:rStyle w:val="Hyperlink"/>
            <w:noProof/>
          </w:rPr>
          <w:t>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Planification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_Toc33882982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1B5986B2" w14:textId="77777777" w:rsidR="00733210" w:rsidRDefault="00B622CE">
      <w:pPr>
        <w:pStyle w:val="TOC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3" w:history="1">
        <w:r w:rsidR="00733210" w:rsidRPr="00B74D43">
          <w:rPr>
            <w:rStyle w:val="Hyperlink"/>
            <w:noProof/>
          </w:rPr>
          <w:t>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Analyse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_Toc33882983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549112C9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4" w:history="1">
        <w:r w:rsidR="00733210" w:rsidRPr="00B74D43">
          <w:rPr>
            <w:rStyle w:val="Hyperlink"/>
            <w:noProof/>
          </w:rPr>
          <w:t>3.1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Analyse de l'existant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_Toc33882984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5C8A84BB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5" w:history="1">
        <w:r w:rsidR="00733210" w:rsidRPr="00B74D43">
          <w:rPr>
            <w:rStyle w:val="Hyperlink"/>
            <w:noProof/>
          </w:rPr>
          <w:t>3.2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Prise de décisions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_Toc33882985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4912E05C" w14:textId="77777777" w:rsidR="00733210" w:rsidRDefault="00B622CE">
      <w:pPr>
        <w:pStyle w:val="TOC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6" w:history="1">
        <w:r w:rsidR="00733210" w:rsidRPr="00B74D43">
          <w:rPr>
            <w:rStyle w:val="Hyperlink"/>
            <w:noProof/>
          </w:rPr>
          <w:t>4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Conception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_Toc33882986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74360EDF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7" w:history="1">
        <w:r w:rsidR="00733210" w:rsidRPr="00B74D43">
          <w:rPr>
            <w:rStyle w:val="Hyperlink"/>
            <w:noProof/>
          </w:rPr>
          <w:t>4.1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Schémas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_Toc33882987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58E57EF7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8" w:history="1">
        <w:r w:rsidR="00733210" w:rsidRPr="00B74D43">
          <w:rPr>
            <w:rStyle w:val="Hyperlink"/>
            <w:noProof/>
          </w:rPr>
          <w:t>4.2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Dimensionnement de composants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_Toc33882988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7744B09B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89" w:history="1">
        <w:r w:rsidR="00733210" w:rsidRPr="00B74D43">
          <w:rPr>
            <w:rStyle w:val="Hyperlink"/>
            <w:noProof/>
          </w:rPr>
          <w:t>4.3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Design de PCB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_Toc33882989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21381336" w14:textId="77777777" w:rsidR="00733210" w:rsidRDefault="00B622CE">
      <w:pPr>
        <w:pStyle w:val="TOC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0" w:history="1">
        <w:r w:rsidR="00733210" w:rsidRPr="00B74D43">
          <w:rPr>
            <w:rStyle w:val="Hyperlink"/>
            <w:noProof/>
          </w:rPr>
          <w:t>5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Réalisation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_Toc33882990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7F45BD7A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1" w:history="1">
        <w:r w:rsidR="00733210" w:rsidRPr="00B74D43">
          <w:rPr>
            <w:rStyle w:val="Hyperlink"/>
            <w:noProof/>
          </w:rPr>
          <w:t>5.1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Instructions de fabrication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_Toc33882991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318300BC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2" w:history="1">
        <w:r w:rsidR="00733210" w:rsidRPr="00B74D43">
          <w:rPr>
            <w:rStyle w:val="Hyperlink"/>
            <w:noProof/>
          </w:rPr>
          <w:t>5.2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Programmation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_Toc33882992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09BFF940" w14:textId="77777777" w:rsidR="00733210" w:rsidRDefault="00B622CE">
      <w:pPr>
        <w:pStyle w:val="TOC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3" w:history="1">
        <w:r w:rsidR="00733210" w:rsidRPr="00B74D43">
          <w:rPr>
            <w:rStyle w:val="Hyperlink"/>
            <w:noProof/>
          </w:rPr>
          <w:t>5.2.1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Algorithmes - Structogrammes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_Toc33882993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24C9D4A2" w14:textId="77777777" w:rsidR="00733210" w:rsidRDefault="00B622CE">
      <w:pPr>
        <w:pStyle w:val="TOC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4" w:history="1">
        <w:r w:rsidR="00733210" w:rsidRPr="00B74D43">
          <w:rPr>
            <w:rStyle w:val="Hyperlink"/>
            <w:noProof/>
          </w:rPr>
          <w:t>5.2.2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Paramétrages du μC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_Toc33882994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6DEF1028" w14:textId="77777777" w:rsidR="00733210" w:rsidRDefault="00B622CE">
      <w:pPr>
        <w:pStyle w:val="TOC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5" w:history="1">
        <w:r w:rsidR="00733210" w:rsidRPr="00B74D43">
          <w:rPr>
            <w:rStyle w:val="Hyperlink"/>
            <w:noProof/>
          </w:rPr>
          <w:t>5.2.3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Astuces de codage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_Toc33882995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074BCF69" w14:textId="77777777" w:rsidR="00733210" w:rsidRDefault="00B622CE">
      <w:pPr>
        <w:pStyle w:val="TOC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6" w:history="1">
        <w:r w:rsidR="00733210" w:rsidRPr="00B74D43">
          <w:rPr>
            <w:rStyle w:val="Hyperlink"/>
            <w:noProof/>
          </w:rPr>
          <w:t>6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Tests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_Toc33882996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2</w:t>
        </w:r>
        <w:r w:rsidR="00733210">
          <w:rPr>
            <w:noProof/>
            <w:webHidden/>
          </w:rPr>
          <w:fldChar w:fldCharType="end"/>
        </w:r>
      </w:hyperlink>
    </w:p>
    <w:p w14:paraId="0260B2CF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7" w:history="1">
        <w:r w:rsidR="00733210" w:rsidRPr="00B74D43">
          <w:rPr>
            <w:rStyle w:val="Hyperlink"/>
            <w:noProof/>
          </w:rPr>
          <w:t>6.1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Mise en service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_Toc33882997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52B86380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8" w:history="1">
        <w:r w:rsidR="00733210" w:rsidRPr="00B74D43">
          <w:rPr>
            <w:rStyle w:val="Hyperlink"/>
            <w:noProof/>
          </w:rPr>
          <w:t>6.2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Rapports de mesures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_Toc33882998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06CDF71A" w14:textId="77777777" w:rsidR="00733210" w:rsidRDefault="00B622CE">
      <w:pPr>
        <w:pStyle w:val="TOC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2999" w:history="1">
        <w:r w:rsidR="00733210" w:rsidRPr="00B74D43">
          <w:rPr>
            <w:rStyle w:val="Hyperlink"/>
            <w:noProof/>
          </w:rPr>
          <w:t>6.2.1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But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_Toc33882999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268D6382" w14:textId="77777777" w:rsidR="00733210" w:rsidRDefault="00B622CE">
      <w:pPr>
        <w:pStyle w:val="TOC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0" w:history="1">
        <w:r w:rsidR="00733210" w:rsidRPr="00B74D43">
          <w:rPr>
            <w:rStyle w:val="Hyperlink"/>
            <w:noProof/>
          </w:rPr>
          <w:t>6.2.2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Schéma de mesure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_Toc33883000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192F3B82" w14:textId="77777777" w:rsidR="00733210" w:rsidRDefault="00B622CE">
      <w:pPr>
        <w:pStyle w:val="TOC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1" w:history="1">
        <w:r w:rsidR="00733210" w:rsidRPr="00B74D43">
          <w:rPr>
            <w:rStyle w:val="Hyperlink"/>
            <w:noProof/>
          </w:rPr>
          <w:t>6.2.3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Liste de matériel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_Toc33883001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440AB66E" w14:textId="77777777" w:rsidR="00733210" w:rsidRDefault="00B622CE">
      <w:pPr>
        <w:pStyle w:val="TOC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2" w:history="1">
        <w:r w:rsidR="00733210" w:rsidRPr="00B74D43">
          <w:rPr>
            <w:rStyle w:val="Hyperlink"/>
            <w:noProof/>
          </w:rPr>
          <w:t>6.2.4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Tableau de mesure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_Toc33883002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6A056962" w14:textId="77777777" w:rsidR="00733210" w:rsidRDefault="00B622CE">
      <w:pPr>
        <w:pStyle w:val="TOC3"/>
        <w:tabs>
          <w:tab w:val="left" w:pos="132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3" w:history="1">
        <w:r w:rsidR="00733210" w:rsidRPr="00B74D43">
          <w:rPr>
            <w:rStyle w:val="Hyperlink"/>
            <w:noProof/>
          </w:rPr>
          <w:t>6.2.5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Conclusion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_Toc33883003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6CA8C31E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4" w:history="1">
        <w:r w:rsidR="00733210" w:rsidRPr="00B74D43">
          <w:rPr>
            <w:rStyle w:val="Hyperlink"/>
            <w:noProof/>
          </w:rPr>
          <w:t>6.3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Évaluation du projet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_Toc33883004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21525308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5" w:history="1">
        <w:r w:rsidR="00733210" w:rsidRPr="00B74D43">
          <w:rPr>
            <w:rStyle w:val="Hyperlink"/>
            <w:noProof/>
          </w:rPr>
          <w:t>6.4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État d'avancement du projet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_Toc33883005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6E481A91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6" w:history="1">
        <w:r w:rsidR="00733210" w:rsidRPr="00B74D43">
          <w:rPr>
            <w:rStyle w:val="Hyperlink"/>
            <w:noProof/>
          </w:rPr>
          <w:t>6.5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Travaux restants à effectuer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_Toc33883006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5F302383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7" w:history="1">
        <w:r w:rsidR="00733210" w:rsidRPr="00B74D43">
          <w:rPr>
            <w:rStyle w:val="Hyperlink"/>
            <w:noProof/>
          </w:rPr>
          <w:t>6.6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Améliorations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_Toc33883007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54CF35BA" w14:textId="77777777" w:rsidR="00733210" w:rsidRDefault="00B622CE">
      <w:pPr>
        <w:pStyle w:val="TOC1"/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8" w:history="1">
        <w:r w:rsidR="00733210" w:rsidRPr="00B74D43">
          <w:rPr>
            <w:rStyle w:val="Hyperlink"/>
            <w:noProof/>
          </w:rPr>
          <w:t>7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Conclusion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_Toc33883008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3</w:t>
        </w:r>
        <w:r w:rsidR="00733210">
          <w:rPr>
            <w:noProof/>
            <w:webHidden/>
          </w:rPr>
          <w:fldChar w:fldCharType="end"/>
        </w:r>
      </w:hyperlink>
    </w:p>
    <w:p w14:paraId="2C4CF1F2" w14:textId="77777777" w:rsidR="00733210" w:rsidRDefault="00B622CE">
      <w:pPr>
        <w:pStyle w:val="TOC1"/>
        <w:tabs>
          <w:tab w:val="left" w:pos="1320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09" w:history="1">
        <w:r w:rsidR="00733210" w:rsidRPr="00B74D43">
          <w:rPr>
            <w:rStyle w:val="Hyperlink"/>
            <w:noProof/>
          </w:rPr>
          <w:t>Annexe A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Planification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_Toc33883009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1EEA8E6F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0" w:history="1">
        <w:r w:rsidR="00733210" w:rsidRPr="00B74D43">
          <w:rPr>
            <w:rStyle w:val="Hyperlink"/>
            <w:noProof/>
          </w:rPr>
          <w:t>A.1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Journal de travail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_Toc33883010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2766F0AC" w14:textId="77777777" w:rsidR="00733210" w:rsidRDefault="00B622CE">
      <w:pPr>
        <w:pStyle w:val="TOC1"/>
        <w:tabs>
          <w:tab w:val="left" w:pos="1320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1" w:history="1">
        <w:r w:rsidR="00733210" w:rsidRPr="00B74D43">
          <w:rPr>
            <w:rStyle w:val="Hyperlink"/>
            <w:noProof/>
          </w:rPr>
          <w:t>Annexe B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Documents de production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_Toc33883011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332BC0BD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2" w:history="1">
        <w:r w:rsidR="00733210" w:rsidRPr="00B74D43">
          <w:rPr>
            <w:rStyle w:val="Hyperlink"/>
            <w:noProof/>
          </w:rPr>
          <w:t>B.1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Schémas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_Toc33883012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308DECBA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3" w:history="1">
        <w:r w:rsidR="00733210" w:rsidRPr="00B74D43">
          <w:rPr>
            <w:rStyle w:val="Hyperlink"/>
            <w:noProof/>
          </w:rPr>
          <w:t>B.2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Plan d'implantation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_Toc33883013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4FBF5BC9" w14:textId="77777777" w:rsidR="00733210" w:rsidRDefault="00B622CE">
      <w:pPr>
        <w:pStyle w:val="TOC2"/>
        <w:tabs>
          <w:tab w:val="left" w:pos="880"/>
          <w:tab w:val="right" w:leader="dot" w:pos="9911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4" w:history="1">
        <w:r w:rsidR="00733210" w:rsidRPr="00B74D43">
          <w:rPr>
            <w:rStyle w:val="Hyperlink"/>
            <w:noProof/>
          </w:rPr>
          <w:t>B.3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Liste de pièces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_Toc33883014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7B30FB0B" w14:textId="77777777" w:rsidR="00733210" w:rsidRDefault="00B622CE">
      <w:pPr>
        <w:pStyle w:val="TOC1"/>
        <w:tabs>
          <w:tab w:val="left" w:pos="1320"/>
        </w:tabs>
        <w:rPr>
          <w:rFonts w:asciiTheme="minorHAnsi" w:eastAsiaTheme="minorEastAsia" w:hAnsiTheme="minorHAnsi" w:cstheme="minorBidi"/>
          <w:noProof/>
          <w:lang w:val="fr-CH" w:eastAsia="fr-CH"/>
        </w:rPr>
      </w:pPr>
      <w:hyperlink w:anchor="_Toc33883015" w:history="1">
        <w:r w:rsidR="00733210" w:rsidRPr="00B74D43">
          <w:rPr>
            <w:rStyle w:val="Hyperlink"/>
            <w:noProof/>
          </w:rPr>
          <w:t>Annexe C</w:t>
        </w:r>
        <w:r w:rsidR="00733210">
          <w:rPr>
            <w:rFonts w:asciiTheme="minorHAnsi" w:eastAsiaTheme="minorEastAsia" w:hAnsiTheme="minorHAnsi" w:cstheme="minorBidi"/>
            <w:noProof/>
            <w:lang w:val="fr-CH" w:eastAsia="fr-CH"/>
          </w:rPr>
          <w:tab/>
        </w:r>
        <w:r w:rsidR="00733210" w:rsidRPr="00B74D43">
          <w:rPr>
            <w:rStyle w:val="Hyperlink"/>
            <w:noProof/>
          </w:rPr>
          <w:t>Data Sheets</w:t>
        </w:r>
        <w:r w:rsidR="00733210">
          <w:rPr>
            <w:noProof/>
            <w:webHidden/>
          </w:rPr>
          <w:tab/>
        </w:r>
        <w:r w:rsidR="00733210">
          <w:rPr>
            <w:noProof/>
            <w:webHidden/>
          </w:rPr>
          <w:fldChar w:fldCharType="begin"/>
        </w:r>
        <w:r w:rsidR="00733210">
          <w:rPr>
            <w:noProof/>
            <w:webHidden/>
          </w:rPr>
          <w:instrText xml:space="preserve"> PAGEREF _Toc33883015 \h </w:instrText>
        </w:r>
        <w:r w:rsidR="00733210">
          <w:rPr>
            <w:noProof/>
            <w:webHidden/>
          </w:rPr>
        </w:r>
        <w:r w:rsidR="00733210">
          <w:rPr>
            <w:noProof/>
            <w:webHidden/>
          </w:rPr>
          <w:fldChar w:fldCharType="separate"/>
        </w:r>
        <w:r w:rsidR="00733210">
          <w:rPr>
            <w:noProof/>
            <w:webHidden/>
          </w:rPr>
          <w:t>4</w:t>
        </w:r>
        <w:r w:rsidR="00733210">
          <w:rPr>
            <w:noProof/>
            <w:webHidden/>
          </w:rPr>
          <w:fldChar w:fldCharType="end"/>
        </w:r>
      </w:hyperlink>
    </w:p>
    <w:p w14:paraId="211BCAB6" w14:textId="77777777" w:rsidR="00733210" w:rsidRDefault="00391E75" w:rsidP="00733210">
      <w:r>
        <w:fldChar w:fldCharType="end"/>
      </w:r>
      <w:r>
        <w:br w:type="page"/>
      </w:r>
      <w:bookmarkStart w:id="0" w:name="_Ref209600824"/>
    </w:p>
    <w:p w14:paraId="423C6961" w14:textId="77777777" w:rsidR="009C19FB" w:rsidRPr="009C19FB" w:rsidRDefault="009C19FB" w:rsidP="00733210">
      <w:pPr>
        <w:rPr>
          <w:b/>
          <w:bCs/>
        </w:rPr>
      </w:pPr>
      <w:r w:rsidRPr="009C19FB">
        <w:rPr>
          <w:b/>
          <w:bCs/>
          <w:sz w:val="28"/>
          <w:szCs w:val="28"/>
        </w:rPr>
        <w:lastRenderedPageBreak/>
        <w:t>Versions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3"/>
        <w:gridCol w:w="1666"/>
        <w:gridCol w:w="2126"/>
        <w:gridCol w:w="5096"/>
      </w:tblGrid>
      <w:tr w:rsidR="009C19FB" w:rsidRPr="00183B69" w14:paraId="65507782" w14:textId="77777777">
        <w:tc>
          <w:tcPr>
            <w:tcW w:w="1023" w:type="dxa"/>
          </w:tcPr>
          <w:p w14:paraId="22A39019" w14:textId="77777777" w:rsidR="009C19FB" w:rsidRPr="009C19FB" w:rsidRDefault="009C19FB">
            <w:pPr>
              <w:rPr>
                <w:b/>
                <w:bCs/>
              </w:rPr>
            </w:pPr>
            <w:bookmarkStart w:id="1" w:name="_Toc33882981"/>
            <w:r w:rsidRPr="009C19FB">
              <w:rPr>
                <w:b/>
                <w:bCs/>
              </w:rPr>
              <w:t>Version</w:t>
            </w:r>
          </w:p>
        </w:tc>
        <w:tc>
          <w:tcPr>
            <w:tcW w:w="1666" w:type="dxa"/>
          </w:tcPr>
          <w:p w14:paraId="77DBCB19" w14:textId="77777777" w:rsidR="009C19FB" w:rsidRPr="009C19FB" w:rsidRDefault="009C19FB">
            <w:pPr>
              <w:rPr>
                <w:b/>
                <w:bCs/>
              </w:rPr>
            </w:pPr>
            <w:r w:rsidRPr="009C19FB">
              <w:rPr>
                <w:b/>
                <w:bCs/>
              </w:rPr>
              <w:t>Date</w:t>
            </w:r>
          </w:p>
        </w:tc>
        <w:tc>
          <w:tcPr>
            <w:tcW w:w="2126" w:type="dxa"/>
          </w:tcPr>
          <w:p w14:paraId="460B6AE1" w14:textId="77777777" w:rsidR="009C19FB" w:rsidRPr="009C19FB" w:rsidRDefault="009C19FB">
            <w:pPr>
              <w:rPr>
                <w:b/>
                <w:bCs/>
              </w:rPr>
            </w:pPr>
            <w:r w:rsidRPr="009C19FB">
              <w:rPr>
                <w:b/>
                <w:bCs/>
              </w:rPr>
              <w:t>Auteur</w:t>
            </w:r>
          </w:p>
        </w:tc>
        <w:tc>
          <w:tcPr>
            <w:tcW w:w="5096" w:type="dxa"/>
          </w:tcPr>
          <w:p w14:paraId="3F1009B0" w14:textId="77777777" w:rsidR="009C19FB" w:rsidRPr="009C19FB" w:rsidRDefault="009C19FB">
            <w:pPr>
              <w:rPr>
                <w:b/>
                <w:bCs/>
              </w:rPr>
            </w:pPr>
            <w:r w:rsidRPr="009C19FB">
              <w:rPr>
                <w:b/>
                <w:bCs/>
              </w:rPr>
              <w:t>Remarques</w:t>
            </w:r>
          </w:p>
        </w:tc>
      </w:tr>
      <w:tr w:rsidR="009C19FB" w:rsidRPr="004A0A6D" w14:paraId="097E28C7" w14:textId="77777777">
        <w:tc>
          <w:tcPr>
            <w:tcW w:w="1023" w:type="dxa"/>
          </w:tcPr>
          <w:p w14:paraId="5B059682" w14:textId="7F8C2A5F" w:rsidR="009C19FB" w:rsidRPr="009C19FB" w:rsidRDefault="009C19FB"/>
        </w:tc>
        <w:tc>
          <w:tcPr>
            <w:tcW w:w="1666" w:type="dxa"/>
          </w:tcPr>
          <w:p w14:paraId="006BE2BB" w14:textId="7845FB0F" w:rsidR="009C19FB" w:rsidRPr="009C19FB" w:rsidRDefault="002810F8">
            <w:r>
              <w:t>29.03.2023</w:t>
            </w:r>
          </w:p>
        </w:tc>
        <w:tc>
          <w:tcPr>
            <w:tcW w:w="2126" w:type="dxa"/>
          </w:tcPr>
          <w:p w14:paraId="45E5C9D2" w14:textId="75312770" w:rsidR="009C19FB" w:rsidRPr="009C19FB" w:rsidRDefault="002810F8">
            <w:r>
              <w:t>TBI</w:t>
            </w:r>
          </w:p>
        </w:tc>
        <w:tc>
          <w:tcPr>
            <w:tcW w:w="5096" w:type="dxa"/>
          </w:tcPr>
          <w:p w14:paraId="1B7C4560" w14:textId="0EE9D114" w:rsidR="009C19FB" w:rsidRPr="009C19FB" w:rsidRDefault="002810F8">
            <w:r>
              <w:t>Suite du Pre-TPI</w:t>
            </w:r>
          </w:p>
        </w:tc>
      </w:tr>
    </w:tbl>
    <w:p w14:paraId="47EF16E9" w14:textId="77777777" w:rsidR="009C19FB" w:rsidRDefault="009C19FB" w:rsidP="009C19FB"/>
    <w:p w14:paraId="3A4EC076" w14:textId="77777777" w:rsidR="00391E75" w:rsidRDefault="00391E75" w:rsidP="00733210">
      <w:pPr>
        <w:pStyle w:val="Heading1"/>
      </w:pPr>
      <w:r>
        <w:t xml:space="preserve">Cahier des </w:t>
      </w:r>
      <w:r w:rsidRPr="00733210">
        <w:t>charges</w:t>
      </w:r>
      <w:bookmarkEnd w:id="0"/>
      <w:bookmarkEnd w:id="1"/>
    </w:p>
    <w:p w14:paraId="30D2A5C2" w14:textId="77777777" w:rsidR="002810F8" w:rsidRDefault="002810F8" w:rsidP="002810F8">
      <w:pPr>
        <w:jc w:val="both"/>
      </w:pPr>
      <w:r>
        <w:t>Dans le cadre du cours d’électronique analogique, les élèves sont amenés à étudier la régulation en boucle fermée d’un système asservi. Par exemple, une résistance de chauffage maintient une certaine température (consigne) dans une cuve grâce à la mesure de la température (mesure). La dissipation thermique refroidit la cuve (erreur) et le système régule le courant dans la résistance afin de maintenir la température.</w:t>
      </w:r>
    </w:p>
    <w:p w14:paraId="1C2DDB5F" w14:textId="77777777" w:rsidR="002810F8" w:rsidRDefault="002810F8" w:rsidP="002810F8">
      <w:pPr>
        <w:jc w:val="both"/>
      </w:pPr>
    </w:p>
    <w:p w14:paraId="26458176" w14:textId="77777777" w:rsidR="002810F8" w:rsidRDefault="002810F8" w:rsidP="002810F8">
      <w:pPr>
        <w:jc w:val="both"/>
      </w:pPr>
      <w:r>
        <w:t>Dans le cadre de ce projet (N°1391), l’idée est de maintenir une balle à une hauteur définie par la consigne dans un tube placé verticalement. La position de la balle sera réglée par un clapet permettant d’amener un flux d’air depuis un ventilateur.</w:t>
      </w:r>
    </w:p>
    <w:p w14:paraId="53845D50" w14:textId="77777777" w:rsidR="002810F8" w:rsidRDefault="002810F8" w:rsidP="002810F8">
      <w:pPr>
        <w:jc w:val="both"/>
      </w:pPr>
    </w:p>
    <w:p w14:paraId="17FCB0EA" w14:textId="77777777" w:rsidR="002810F8" w:rsidRDefault="002810F8" w:rsidP="002810F8">
      <w:pPr>
        <w:jc w:val="both"/>
      </w:pPr>
      <w:r>
        <w:t>Ce rapport contiendra l’ensemble du travail du TPI afin de documenter les recherches et réalisations,</w:t>
      </w:r>
    </w:p>
    <w:p w14:paraId="7A3A4435" w14:textId="77777777" w:rsidR="00391E75" w:rsidRDefault="00391E75" w:rsidP="00391E75"/>
    <w:p w14:paraId="2857A130" w14:textId="77777777" w:rsidR="00391E75" w:rsidRDefault="00391E75" w:rsidP="00391E75">
      <w:pPr>
        <w:pStyle w:val="Heading1"/>
        <w:tabs>
          <w:tab w:val="left" w:pos="142"/>
          <w:tab w:val="num" w:pos="360"/>
        </w:tabs>
        <w:spacing w:before="360" w:after="240"/>
        <w:ind w:left="360" w:hanging="360"/>
      </w:pPr>
      <w:bookmarkStart w:id="2" w:name="_Toc33882982"/>
      <w:r>
        <w:t>Planification</w:t>
      </w:r>
      <w:bookmarkEnd w:id="2"/>
    </w:p>
    <w:tbl>
      <w:tblPr>
        <w:tblStyle w:val="TableGrid"/>
        <w:tblW w:w="0" w:type="auto"/>
        <w:tblInd w:w="675" w:type="dxa"/>
        <w:tblLook w:val="01E0" w:firstRow="1" w:lastRow="1" w:firstColumn="1" w:lastColumn="1" w:noHBand="0" w:noVBand="0"/>
      </w:tblPr>
      <w:tblGrid>
        <w:gridCol w:w="6804"/>
        <w:gridCol w:w="2268"/>
      </w:tblGrid>
      <w:tr w:rsidR="00391E75" w:rsidRPr="004A626D" w14:paraId="1524D71D" w14:textId="77777777" w:rsidTr="00391E75">
        <w:tc>
          <w:tcPr>
            <w:tcW w:w="6804" w:type="dxa"/>
          </w:tcPr>
          <w:p w14:paraId="44CF72B2" w14:textId="77777777" w:rsidR="00391E75" w:rsidRPr="004A626D" w:rsidRDefault="00391E75" w:rsidP="00391E75">
            <w:pPr>
              <w:rPr>
                <w:b/>
                <w:bCs/>
                <w:i/>
                <w:iCs/>
              </w:rPr>
            </w:pPr>
            <w:r w:rsidRPr="004A626D">
              <w:rPr>
                <w:b/>
                <w:bCs/>
                <w:i/>
                <w:iCs/>
              </w:rPr>
              <w:t>Liste des tâches</w:t>
            </w:r>
          </w:p>
        </w:tc>
        <w:tc>
          <w:tcPr>
            <w:tcW w:w="2268" w:type="dxa"/>
          </w:tcPr>
          <w:p w14:paraId="657002B5" w14:textId="77777777" w:rsidR="00391E75" w:rsidRPr="004A626D" w:rsidRDefault="00391E75" w:rsidP="00391E75">
            <w:pPr>
              <w:rPr>
                <w:b/>
                <w:bCs/>
                <w:i/>
                <w:iCs/>
              </w:rPr>
            </w:pPr>
            <w:r w:rsidRPr="004A626D">
              <w:rPr>
                <w:b/>
                <w:bCs/>
                <w:i/>
                <w:iCs/>
              </w:rPr>
              <w:t>Durée</w:t>
            </w:r>
          </w:p>
        </w:tc>
      </w:tr>
      <w:tr w:rsidR="00391E75" w14:paraId="2DC7FDAE" w14:textId="77777777" w:rsidTr="00391E75">
        <w:tc>
          <w:tcPr>
            <w:tcW w:w="6804" w:type="dxa"/>
          </w:tcPr>
          <w:p w14:paraId="415D2297" w14:textId="4FD12B6C" w:rsidR="00391E75" w:rsidRDefault="002810F8" w:rsidP="00391E75">
            <w:r>
              <w:t>Planifier</w:t>
            </w:r>
          </w:p>
        </w:tc>
        <w:tc>
          <w:tcPr>
            <w:tcW w:w="2268" w:type="dxa"/>
          </w:tcPr>
          <w:p w14:paraId="2D04D765" w14:textId="0856329F" w:rsidR="00B55522" w:rsidRDefault="00B55522" w:rsidP="00391E75">
            <w:r>
              <w:t>1h30</w:t>
            </w:r>
          </w:p>
        </w:tc>
      </w:tr>
      <w:tr w:rsidR="00391E75" w14:paraId="60B7DB4D" w14:textId="77777777" w:rsidTr="00391E75">
        <w:tc>
          <w:tcPr>
            <w:tcW w:w="6804" w:type="dxa"/>
          </w:tcPr>
          <w:p w14:paraId="6C5BDAB1" w14:textId="03995E75" w:rsidR="00391E75" w:rsidRDefault="002810F8" w:rsidP="00391E75">
            <w:r>
              <w:t>Vérification du choix des composants avant placement</w:t>
            </w:r>
          </w:p>
        </w:tc>
        <w:tc>
          <w:tcPr>
            <w:tcW w:w="2268" w:type="dxa"/>
          </w:tcPr>
          <w:p w14:paraId="1AE1BA61" w14:textId="327D1EBC" w:rsidR="00391E75" w:rsidRDefault="00B55522" w:rsidP="00391E75">
            <w:r>
              <w:t>1h</w:t>
            </w:r>
          </w:p>
        </w:tc>
      </w:tr>
      <w:tr w:rsidR="002810F8" w14:paraId="4E88FF97" w14:textId="77777777" w:rsidTr="00391E75">
        <w:tc>
          <w:tcPr>
            <w:tcW w:w="6804" w:type="dxa"/>
          </w:tcPr>
          <w:p w14:paraId="3DF5A6B7" w14:textId="09FC2D92" w:rsidR="002810F8" w:rsidRDefault="002810F8" w:rsidP="00391E75">
            <w:r>
              <w:t>Choix techniques de la carte</w:t>
            </w:r>
          </w:p>
        </w:tc>
        <w:tc>
          <w:tcPr>
            <w:tcW w:w="2268" w:type="dxa"/>
          </w:tcPr>
          <w:p w14:paraId="1409943F" w14:textId="73D59CAE" w:rsidR="002810F8" w:rsidRDefault="00B55522" w:rsidP="00391E75">
            <w:r>
              <w:t>2h</w:t>
            </w:r>
          </w:p>
        </w:tc>
      </w:tr>
      <w:tr w:rsidR="002810F8" w14:paraId="28CEFF9A" w14:textId="77777777" w:rsidTr="00391E75">
        <w:tc>
          <w:tcPr>
            <w:tcW w:w="6804" w:type="dxa"/>
          </w:tcPr>
          <w:p w14:paraId="00168529" w14:textId="73712729" w:rsidR="002810F8" w:rsidRDefault="002810F8" w:rsidP="00391E75">
            <w:r>
              <w:t xml:space="preserve">Placement composants </w:t>
            </w:r>
            <w:proofErr w:type="spellStart"/>
            <w:r>
              <w:t>Altium</w:t>
            </w:r>
            <w:proofErr w:type="spellEnd"/>
          </w:p>
        </w:tc>
        <w:tc>
          <w:tcPr>
            <w:tcW w:w="2268" w:type="dxa"/>
          </w:tcPr>
          <w:p w14:paraId="7AFF222D" w14:textId="4D46B6CF" w:rsidR="002810F8" w:rsidRDefault="00B55522" w:rsidP="00391E75">
            <w:r>
              <w:t>6h</w:t>
            </w:r>
          </w:p>
        </w:tc>
      </w:tr>
      <w:tr w:rsidR="002810F8" w14:paraId="22C27013" w14:textId="77777777" w:rsidTr="00391E75">
        <w:tc>
          <w:tcPr>
            <w:tcW w:w="6804" w:type="dxa"/>
          </w:tcPr>
          <w:p w14:paraId="434A678E" w14:textId="74D51967" w:rsidR="002810F8" w:rsidRDefault="002810F8" w:rsidP="00391E75">
            <w:r>
              <w:t xml:space="preserve">Vérification placement </w:t>
            </w:r>
            <w:proofErr w:type="spellStart"/>
            <w:r>
              <w:t>Altium</w:t>
            </w:r>
            <w:proofErr w:type="spellEnd"/>
          </w:p>
        </w:tc>
        <w:tc>
          <w:tcPr>
            <w:tcW w:w="2268" w:type="dxa"/>
          </w:tcPr>
          <w:p w14:paraId="18738503" w14:textId="684739A8" w:rsidR="002810F8" w:rsidRDefault="00B55522" w:rsidP="00391E75">
            <w:r>
              <w:t>1h</w:t>
            </w:r>
          </w:p>
        </w:tc>
      </w:tr>
      <w:tr w:rsidR="002810F8" w14:paraId="56C07119" w14:textId="77777777" w:rsidTr="00391E75">
        <w:tc>
          <w:tcPr>
            <w:tcW w:w="6804" w:type="dxa"/>
          </w:tcPr>
          <w:p w14:paraId="3AF36D4B" w14:textId="741F5CCF" w:rsidR="002810F8" w:rsidRDefault="002810F8" w:rsidP="00391E75">
            <w:r>
              <w:t>Routage PCB</w:t>
            </w:r>
          </w:p>
        </w:tc>
        <w:tc>
          <w:tcPr>
            <w:tcW w:w="2268" w:type="dxa"/>
          </w:tcPr>
          <w:p w14:paraId="27B49B8E" w14:textId="0F7BD640" w:rsidR="002810F8" w:rsidRDefault="00B55522" w:rsidP="00391E75">
            <w:r>
              <w:t>8h30</w:t>
            </w:r>
          </w:p>
        </w:tc>
      </w:tr>
      <w:tr w:rsidR="002810F8" w14:paraId="5CB342AE" w14:textId="77777777" w:rsidTr="00391E75">
        <w:tc>
          <w:tcPr>
            <w:tcW w:w="6804" w:type="dxa"/>
          </w:tcPr>
          <w:p w14:paraId="2A73818E" w14:textId="4DE831F1" w:rsidR="002810F8" w:rsidRDefault="002810F8" w:rsidP="00391E75">
            <w:r>
              <w:t>Test DRC et vérification</w:t>
            </w:r>
          </w:p>
        </w:tc>
        <w:tc>
          <w:tcPr>
            <w:tcW w:w="2268" w:type="dxa"/>
          </w:tcPr>
          <w:p w14:paraId="2C3DDF7B" w14:textId="7EE14B79" w:rsidR="002810F8" w:rsidRDefault="00B55522" w:rsidP="00391E75">
            <w:r>
              <w:t>1h</w:t>
            </w:r>
          </w:p>
        </w:tc>
      </w:tr>
      <w:tr w:rsidR="002810F8" w14:paraId="761A5FF1" w14:textId="77777777" w:rsidTr="00391E75">
        <w:tc>
          <w:tcPr>
            <w:tcW w:w="6804" w:type="dxa"/>
          </w:tcPr>
          <w:p w14:paraId="7B951B26" w14:textId="022B2A45" w:rsidR="002810F8" w:rsidRDefault="002810F8" w:rsidP="00391E75">
            <w:r>
              <w:t>Création liste de pièces</w:t>
            </w:r>
          </w:p>
        </w:tc>
        <w:tc>
          <w:tcPr>
            <w:tcW w:w="2268" w:type="dxa"/>
          </w:tcPr>
          <w:p w14:paraId="223F6BE1" w14:textId="7D778AA4" w:rsidR="002810F8" w:rsidRDefault="00B55522" w:rsidP="00391E75">
            <w:r>
              <w:t>1h</w:t>
            </w:r>
          </w:p>
        </w:tc>
      </w:tr>
      <w:tr w:rsidR="002810F8" w14:paraId="2EC4C3E5" w14:textId="77777777" w:rsidTr="00391E75">
        <w:tc>
          <w:tcPr>
            <w:tcW w:w="6804" w:type="dxa"/>
          </w:tcPr>
          <w:p w14:paraId="084488D6" w14:textId="6B3A9DB4" w:rsidR="002810F8" w:rsidRDefault="002810F8" w:rsidP="00391E75">
            <w:r>
              <w:t>Vérification globale de la carte avant commande</w:t>
            </w:r>
          </w:p>
        </w:tc>
        <w:tc>
          <w:tcPr>
            <w:tcW w:w="2268" w:type="dxa"/>
          </w:tcPr>
          <w:p w14:paraId="484233A9" w14:textId="42F0C78B" w:rsidR="002810F8" w:rsidRDefault="00B55522" w:rsidP="00391E75">
            <w:r>
              <w:t>1h</w:t>
            </w:r>
          </w:p>
        </w:tc>
      </w:tr>
      <w:tr w:rsidR="002810F8" w14:paraId="0CA43691" w14:textId="77777777" w:rsidTr="00391E75">
        <w:tc>
          <w:tcPr>
            <w:tcW w:w="6804" w:type="dxa"/>
          </w:tcPr>
          <w:p w14:paraId="431EE8A0" w14:textId="097F31D4" w:rsidR="002810F8" w:rsidRDefault="002810F8" w:rsidP="00391E75">
            <w:r>
              <w:t>Imprévus/Changements de dernière minutes sur la carte</w:t>
            </w:r>
          </w:p>
        </w:tc>
        <w:tc>
          <w:tcPr>
            <w:tcW w:w="2268" w:type="dxa"/>
          </w:tcPr>
          <w:p w14:paraId="13CF23FC" w14:textId="3F32C029" w:rsidR="002810F8" w:rsidRDefault="00B55522" w:rsidP="00391E75">
            <w:r>
              <w:t>6h</w:t>
            </w:r>
          </w:p>
        </w:tc>
      </w:tr>
      <w:tr w:rsidR="002810F8" w14:paraId="4926EFC5" w14:textId="77777777" w:rsidTr="00391E75">
        <w:tc>
          <w:tcPr>
            <w:tcW w:w="6804" w:type="dxa"/>
          </w:tcPr>
          <w:p w14:paraId="3D321270" w14:textId="2D3A4E6D" w:rsidR="002810F8" w:rsidRDefault="002810F8" w:rsidP="00391E75">
            <w:r>
              <w:t>Réception des composants</w:t>
            </w:r>
          </w:p>
        </w:tc>
        <w:tc>
          <w:tcPr>
            <w:tcW w:w="2268" w:type="dxa"/>
          </w:tcPr>
          <w:p w14:paraId="44FA15E6" w14:textId="7583FDB6" w:rsidR="002810F8" w:rsidRDefault="00B55522" w:rsidP="00391E75">
            <w:r>
              <w:t>1h30</w:t>
            </w:r>
          </w:p>
        </w:tc>
      </w:tr>
      <w:tr w:rsidR="002810F8" w14:paraId="707D4B9C" w14:textId="77777777" w:rsidTr="00391E75">
        <w:tc>
          <w:tcPr>
            <w:tcW w:w="6804" w:type="dxa"/>
          </w:tcPr>
          <w:p w14:paraId="38BB74B7" w14:textId="1425D6A9" w:rsidR="002810F8" w:rsidRDefault="002810F8" w:rsidP="00391E75">
            <w:r>
              <w:t>Montage de la carte</w:t>
            </w:r>
          </w:p>
        </w:tc>
        <w:tc>
          <w:tcPr>
            <w:tcW w:w="2268" w:type="dxa"/>
          </w:tcPr>
          <w:p w14:paraId="0A7974AA" w14:textId="6B52BC80" w:rsidR="002810F8" w:rsidRDefault="00B55522" w:rsidP="00391E75">
            <w:r>
              <w:t>5h</w:t>
            </w:r>
          </w:p>
        </w:tc>
      </w:tr>
      <w:tr w:rsidR="002810F8" w14:paraId="760EDF98" w14:textId="77777777" w:rsidTr="00391E75">
        <w:tc>
          <w:tcPr>
            <w:tcW w:w="6804" w:type="dxa"/>
          </w:tcPr>
          <w:p w14:paraId="15AC6B00" w14:textId="61AD7D23" w:rsidR="002810F8" w:rsidRDefault="002810F8" w:rsidP="00391E75">
            <w:r>
              <w:t>réalisation du câblage avec le reste de la tour</w:t>
            </w:r>
          </w:p>
        </w:tc>
        <w:tc>
          <w:tcPr>
            <w:tcW w:w="2268" w:type="dxa"/>
          </w:tcPr>
          <w:p w14:paraId="12919507" w14:textId="581DCC58" w:rsidR="002810F8" w:rsidRDefault="00B55522" w:rsidP="00391E75">
            <w:r>
              <w:t>2h</w:t>
            </w:r>
          </w:p>
        </w:tc>
      </w:tr>
      <w:tr w:rsidR="002810F8" w14:paraId="02E5276C" w14:textId="77777777" w:rsidTr="00391E75">
        <w:tc>
          <w:tcPr>
            <w:tcW w:w="6804" w:type="dxa"/>
          </w:tcPr>
          <w:p w14:paraId="06D218ED" w14:textId="45C34F8E" w:rsidR="002810F8" w:rsidRDefault="00B55522" w:rsidP="00B55522">
            <w:pPr>
              <w:jc w:val="both"/>
            </w:pPr>
            <w:r w:rsidRPr="00B55522">
              <w:t>Assemblage de la tour</w:t>
            </w:r>
          </w:p>
        </w:tc>
        <w:tc>
          <w:tcPr>
            <w:tcW w:w="2268" w:type="dxa"/>
          </w:tcPr>
          <w:p w14:paraId="4512F245" w14:textId="33826D2D" w:rsidR="002810F8" w:rsidRDefault="00B55522" w:rsidP="00391E75">
            <w:r>
              <w:t>9h</w:t>
            </w:r>
          </w:p>
        </w:tc>
      </w:tr>
      <w:tr w:rsidR="002810F8" w14:paraId="07A6C8C4" w14:textId="77777777" w:rsidTr="00391E75">
        <w:tc>
          <w:tcPr>
            <w:tcW w:w="6804" w:type="dxa"/>
          </w:tcPr>
          <w:p w14:paraId="5067801D" w14:textId="23ECB39F" w:rsidR="002810F8" w:rsidRDefault="00B55522" w:rsidP="00391E75">
            <w:r>
              <w:t>Programmation</w:t>
            </w:r>
          </w:p>
        </w:tc>
        <w:tc>
          <w:tcPr>
            <w:tcW w:w="2268" w:type="dxa"/>
          </w:tcPr>
          <w:p w14:paraId="2DAAAC75" w14:textId="518BF790" w:rsidR="002810F8" w:rsidRDefault="00B55522" w:rsidP="00391E75">
            <w:r>
              <w:t>12h</w:t>
            </w:r>
          </w:p>
        </w:tc>
      </w:tr>
      <w:tr w:rsidR="002810F8" w14:paraId="14C4294D" w14:textId="77777777" w:rsidTr="00391E75">
        <w:tc>
          <w:tcPr>
            <w:tcW w:w="6804" w:type="dxa"/>
          </w:tcPr>
          <w:p w14:paraId="03799C53" w14:textId="26CF0460" w:rsidR="002810F8" w:rsidRDefault="00B55522" w:rsidP="00391E75">
            <w:r>
              <w:t>Réalisation panneau utilisateur</w:t>
            </w:r>
          </w:p>
        </w:tc>
        <w:tc>
          <w:tcPr>
            <w:tcW w:w="2268" w:type="dxa"/>
          </w:tcPr>
          <w:p w14:paraId="6B6ECD3A" w14:textId="3BF42321" w:rsidR="002810F8" w:rsidRDefault="00B55522" w:rsidP="00391E75">
            <w:r>
              <w:t>5h</w:t>
            </w:r>
          </w:p>
        </w:tc>
      </w:tr>
      <w:tr w:rsidR="00B55522" w14:paraId="1A63CCBB" w14:textId="77777777" w:rsidTr="00391E75">
        <w:tc>
          <w:tcPr>
            <w:tcW w:w="6804" w:type="dxa"/>
          </w:tcPr>
          <w:p w14:paraId="1DD0F724" w14:textId="2FDD847F" w:rsidR="00B55522" w:rsidRDefault="00B55522" w:rsidP="00391E75">
            <w:r>
              <w:t>Réalisation mode d'emploi</w:t>
            </w:r>
          </w:p>
        </w:tc>
        <w:tc>
          <w:tcPr>
            <w:tcW w:w="2268" w:type="dxa"/>
          </w:tcPr>
          <w:p w14:paraId="74A5DEDD" w14:textId="0074715D" w:rsidR="00B55522" w:rsidRDefault="00B55522" w:rsidP="00391E75">
            <w:r>
              <w:t>3h</w:t>
            </w:r>
          </w:p>
        </w:tc>
      </w:tr>
      <w:tr w:rsidR="002810F8" w14:paraId="2C0A5D4F" w14:textId="77777777" w:rsidTr="00391E75">
        <w:tc>
          <w:tcPr>
            <w:tcW w:w="6804" w:type="dxa"/>
          </w:tcPr>
          <w:p w14:paraId="3B1ED1A6" w14:textId="72606153" w:rsidR="002810F8" w:rsidRDefault="00B55522" w:rsidP="00391E75">
            <w:r>
              <w:t>Finalisation du projet</w:t>
            </w:r>
          </w:p>
        </w:tc>
        <w:tc>
          <w:tcPr>
            <w:tcW w:w="2268" w:type="dxa"/>
          </w:tcPr>
          <w:p w14:paraId="285DA832" w14:textId="0C1751C3" w:rsidR="002810F8" w:rsidRDefault="00B55522" w:rsidP="00391E75">
            <w:r>
              <w:t>3h</w:t>
            </w:r>
          </w:p>
        </w:tc>
      </w:tr>
      <w:tr w:rsidR="00B55522" w14:paraId="1630CCC4" w14:textId="77777777" w:rsidTr="00391E75">
        <w:tc>
          <w:tcPr>
            <w:tcW w:w="6804" w:type="dxa"/>
          </w:tcPr>
          <w:p w14:paraId="0A7DF121" w14:textId="5452A2CB" w:rsidR="00B55522" w:rsidRDefault="00B55522" w:rsidP="00391E75">
            <w:r>
              <w:t>Traiter Documentation</w:t>
            </w:r>
          </w:p>
        </w:tc>
        <w:tc>
          <w:tcPr>
            <w:tcW w:w="2268" w:type="dxa"/>
          </w:tcPr>
          <w:p w14:paraId="1C9834DD" w14:textId="7F00CBF7" w:rsidR="00B55522" w:rsidRDefault="00B55522" w:rsidP="00391E75">
            <w:r>
              <w:t>5h20</w:t>
            </w:r>
          </w:p>
        </w:tc>
      </w:tr>
      <w:tr w:rsidR="001C6775" w14:paraId="6E86D8F6" w14:textId="77777777" w:rsidTr="00391E75">
        <w:tc>
          <w:tcPr>
            <w:tcW w:w="6804" w:type="dxa"/>
          </w:tcPr>
          <w:p w14:paraId="489726B9" w14:textId="0D379518" w:rsidR="001C6775" w:rsidRPr="001C6775" w:rsidRDefault="001C6775" w:rsidP="001C6775">
            <w:pPr>
              <w:jc w:val="center"/>
              <w:rPr>
                <w:b/>
                <w:bCs/>
              </w:rPr>
            </w:pPr>
            <w:r w:rsidRPr="001C6775">
              <w:rPr>
                <w:b/>
                <w:bCs/>
              </w:rPr>
              <w:t>Total</w:t>
            </w:r>
          </w:p>
        </w:tc>
        <w:tc>
          <w:tcPr>
            <w:tcW w:w="2268" w:type="dxa"/>
          </w:tcPr>
          <w:p w14:paraId="69B5623E" w14:textId="0F65D8D5" w:rsidR="001C6775" w:rsidRDefault="001C6775" w:rsidP="00391E75">
            <w:r>
              <w:t>74h50</w:t>
            </w:r>
          </w:p>
        </w:tc>
      </w:tr>
    </w:tbl>
    <w:p w14:paraId="0864FE6E" w14:textId="77777777" w:rsidR="00391E75" w:rsidRDefault="00391E75" w:rsidP="00391E75"/>
    <w:p w14:paraId="25817331" w14:textId="77777777" w:rsidR="00391E75" w:rsidRDefault="00391E75" w:rsidP="00391E75">
      <w:r>
        <w:t xml:space="preserve">Planification complète, voir </w:t>
      </w:r>
      <w:r>
        <w:fldChar w:fldCharType="begin"/>
      </w:r>
      <w:r>
        <w:instrText xml:space="preserve"> REF _Ref209600700 \h </w:instrText>
      </w:r>
      <w:r>
        <w:fldChar w:fldCharType="separate"/>
      </w:r>
      <w:r w:rsidR="008F2B5B">
        <w:t>Planification</w:t>
      </w:r>
      <w:r>
        <w:fldChar w:fldCharType="end"/>
      </w:r>
    </w:p>
    <w:p w14:paraId="4378ACF3" w14:textId="2BA15432" w:rsidR="1AEDF074" w:rsidRDefault="1AEDF074" w:rsidP="3880F25C">
      <w:r>
        <w:t>https://github.com/detailyang/awesome-cheatsheet</w:t>
      </w:r>
    </w:p>
    <w:p w14:paraId="24EAD659" w14:textId="13C31CEC" w:rsidR="3880F25C" w:rsidRDefault="3880F25C" w:rsidP="3880F25C"/>
    <w:p w14:paraId="0FBFFA07" w14:textId="0AAD9766" w:rsidR="3880F25C" w:rsidRDefault="3880F25C" w:rsidP="3880F25C"/>
    <w:p w14:paraId="722CDF3D" w14:textId="77777777" w:rsidR="00391E75" w:rsidRDefault="00391E75" w:rsidP="00391E75">
      <w:pPr>
        <w:pStyle w:val="Heading1"/>
        <w:tabs>
          <w:tab w:val="left" w:pos="142"/>
          <w:tab w:val="num" w:pos="360"/>
        </w:tabs>
        <w:spacing w:before="360" w:after="240"/>
        <w:ind w:left="360" w:hanging="360"/>
      </w:pPr>
      <w:bookmarkStart w:id="3" w:name="_Toc33882983"/>
      <w:r w:rsidRPr="00952CB2">
        <w:t>Analyse</w:t>
      </w:r>
      <w:bookmarkEnd w:id="3"/>
    </w:p>
    <w:p w14:paraId="3E7D0918" w14:textId="77777777" w:rsidR="00391E75" w:rsidRDefault="00391E75" w:rsidP="00904A7F">
      <w:pPr>
        <w:pStyle w:val="Heading2"/>
      </w:pPr>
      <w:bookmarkStart w:id="4" w:name="_Toc33882984"/>
      <w:r>
        <w:t>Analyse de l'existant</w:t>
      </w:r>
      <w:bookmarkEnd w:id="4"/>
    </w:p>
    <w:p w14:paraId="7923A17A" w14:textId="45BFB85B" w:rsidR="5869A4D2" w:rsidRDefault="5869A4D2" w:rsidP="3880F25C">
      <w:r>
        <w:t>J’ai reçu ce projet avec le rapport R&amp;D fait par la dernière personne.</w:t>
      </w:r>
    </w:p>
    <w:p w14:paraId="185CD866" w14:textId="516C00FB" w:rsidR="0E6EBFC7" w:rsidRDefault="0E6EBFC7" w:rsidP="3880F25C">
      <w:r>
        <w:t>Cependant le code du projet n’est pas à jour</w:t>
      </w:r>
      <w:r w:rsidR="5FD02412">
        <w:t>.</w:t>
      </w:r>
    </w:p>
    <w:p w14:paraId="51A390D1" w14:textId="3BA93DC5" w:rsidR="5FD02412" w:rsidRDefault="5FD02412" w:rsidP="3880F25C">
      <w:r>
        <w:lastRenderedPageBreak/>
        <w:t>Le prototype du montage m’est aussi disponible.</w:t>
      </w:r>
    </w:p>
    <w:p w14:paraId="501C6F74" w14:textId="577DE357" w:rsidR="3880F25C" w:rsidRDefault="3880F25C" w:rsidP="3880F25C"/>
    <w:p w14:paraId="1E846FDF" w14:textId="3A2AF60B" w:rsidR="3880F25C" w:rsidRDefault="3880F25C" w:rsidP="3880F25C"/>
    <w:p w14:paraId="5DD2A0C7" w14:textId="77777777" w:rsidR="00391E75" w:rsidRDefault="00391E75" w:rsidP="00391E75"/>
    <w:p w14:paraId="746EE1EF" w14:textId="77777777" w:rsidR="00391E75" w:rsidRDefault="00391E75" w:rsidP="00904A7F">
      <w:pPr>
        <w:pStyle w:val="Heading2"/>
      </w:pPr>
      <w:bookmarkStart w:id="5" w:name="_Toc33882985"/>
      <w:r>
        <w:t>Prise de décisions</w:t>
      </w:r>
      <w:bookmarkEnd w:id="5"/>
    </w:p>
    <w:p w14:paraId="5CDE8063" w14:textId="60BB0475" w:rsidR="00391E75" w:rsidRDefault="4662EA48" w:rsidP="00391E75">
      <w:r>
        <w:t>Pour commencer le projet j’ai voulu voir le fonctionnement du montage qui m’a été laissé. Mais en test</w:t>
      </w:r>
      <w:r w:rsidR="1C28ADE0">
        <w:t xml:space="preserve">ant ceci j’ai initialement connecté le nucléo à mon ordinateur, puis j’ai connecté </w:t>
      </w:r>
      <w:r w:rsidR="418F7925">
        <w:t>à l’alimentation 12V externe. En retournant à mon ordinateur j’ai remarqué qu’elle était non fonctionnelle (</w:t>
      </w:r>
      <w:r w:rsidR="26F7D87F">
        <w:t xml:space="preserve">ne s’allumait plus et ne se chargeait plus). </w:t>
      </w:r>
    </w:p>
    <w:p w14:paraId="782AE0DC" w14:textId="2B183C63" w:rsidR="26F7D87F" w:rsidRDefault="26F7D87F" w:rsidP="62604252">
      <w:r>
        <w:t>J’ai aussi fait une mauvaise mesure, rendant le nucléo partiellement non fonctionnelle. (</w:t>
      </w:r>
      <w:r w:rsidR="672F8CC1">
        <w:t>Suffisamment</w:t>
      </w:r>
      <w:r>
        <w:t xml:space="preserve"> pour ne pas être</w:t>
      </w:r>
      <w:r w:rsidR="78B12E91">
        <w:t xml:space="preserve"> utilisable pour le projet)</w:t>
      </w:r>
      <w:r w:rsidR="620515EA">
        <w:t>.</w:t>
      </w:r>
      <w:r>
        <w:br/>
      </w:r>
      <w:r w:rsidR="58832184">
        <w:t>J’ai donc changé le nucléo, mais le nucléo de remplac</w:t>
      </w:r>
      <w:r w:rsidR="1C41ACEA">
        <w:t xml:space="preserve">ement ne pouvait pas </w:t>
      </w:r>
      <w:r w:rsidR="787086BF">
        <w:t>se faire programmer.</w:t>
      </w:r>
      <w:r w:rsidR="15CF964C">
        <w:t xml:space="preserve"> Et me donnait l’erreur suivante</w:t>
      </w:r>
    </w:p>
    <w:p w14:paraId="4CA9179B" w14:textId="31B4F5FE" w:rsidR="62604252" w:rsidRDefault="15CF964C" w:rsidP="3880F25C">
      <w:r>
        <w:rPr>
          <w:noProof/>
        </w:rPr>
        <w:drawing>
          <wp:inline distT="0" distB="0" distL="0" distR="0" wp14:anchorId="5D2FAF40" wp14:editId="2DA4DD4E">
            <wp:extent cx="4572000" cy="1371600"/>
            <wp:effectExtent l="0" t="0" r="0" b="0"/>
            <wp:docPr id="712332037" name="Picture 71233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844A" w14:textId="0DB98360" w:rsidR="3880F25C" w:rsidRDefault="3880F25C" w:rsidP="3880F25C"/>
    <w:p w14:paraId="2F4C87D2" w14:textId="04B0FF6A" w:rsidR="15CF964C" w:rsidRDefault="15CF964C" w:rsidP="3880F25C">
      <w:r>
        <w:t xml:space="preserve">Après avoir essayé avec un autre nucléo de remplacement, j’ai remarqué </w:t>
      </w:r>
      <w:r w:rsidR="571C7800">
        <w:t>que certaines brasures sous le nucléo n’</w:t>
      </w:r>
      <w:r w:rsidR="3CD580FD">
        <w:t xml:space="preserve">avaient pas une </w:t>
      </w:r>
      <w:r w:rsidR="54787D94">
        <w:t>connexion</w:t>
      </w:r>
      <w:r w:rsidR="3CD580FD">
        <w:t xml:space="preserve"> suffisante</w:t>
      </w:r>
      <w:r w:rsidR="571C7800">
        <w:t xml:space="preserve"> et une d’entre elle </w:t>
      </w:r>
      <w:r w:rsidR="068F9DBC">
        <w:t xml:space="preserve">a </w:t>
      </w:r>
      <w:r w:rsidR="6102AF16">
        <w:t xml:space="preserve">terminé par se déconnecter. J’ai donc pris l’opportunité de vérifier </w:t>
      </w:r>
      <w:r w:rsidR="470A3BE5">
        <w:t>certaines connexions insuffisantes</w:t>
      </w:r>
      <w:r w:rsidR="6102AF16">
        <w:t xml:space="preserve"> et améliorer </w:t>
      </w:r>
      <w:r w:rsidR="44A8C0B2">
        <w:t>leur joint</w:t>
      </w:r>
      <w:r w:rsidR="67280E9E">
        <w:t xml:space="preserve"> de brasure</w:t>
      </w:r>
    </w:p>
    <w:p w14:paraId="1BCCF63E" w14:textId="5FCBCE7D" w:rsidR="3880F25C" w:rsidRDefault="3880F25C" w:rsidP="3880F25C"/>
    <w:p w14:paraId="2E04DBEA" w14:textId="3E119D44" w:rsidR="49E16386" w:rsidRDefault="49E16386" w:rsidP="3880F25C">
      <w:r>
        <w:t>Au final j’ai compris la source de l’erreur</w:t>
      </w:r>
      <w:r w:rsidR="5047F9EA">
        <w:t xml:space="preserve">. L’erreur ne provenait pas de fichiers non à jour ni </w:t>
      </w:r>
      <w:r w:rsidR="02A3E476">
        <w:t xml:space="preserve">mauvaise version de software ou </w:t>
      </w:r>
      <w:proofErr w:type="spellStart"/>
      <w:r w:rsidR="02A3E476">
        <w:t>firmware</w:t>
      </w:r>
      <w:proofErr w:type="spellEnd"/>
      <w:r w:rsidR="02A3E476">
        <w:t xml:space="preserve"> du nucléo, mais que </w:t>
      </w:r>
      <w:r w:rsidR="59DABEF3">
        <w:t xml:space="preserve">un </w:t>
      </w:r>
      <w:r w:rsidR="334ACD4A">
        <w:t>paramètre</w:t>
      </w:r>
      <w:r w:rsidR="59DABEF3">
        <w:t xml:space="preserve"> dans STM32IDE qui scan pour un nucléo avec un ID serial spécifique</w:t>
      </w:r>
      <w:r w:rsidR="2CE436E6">
        <w:t xml:space="preserve">. </w:t>
      </w:r>
    </w:p>
    <w:p w14:paraId="102736B3" w14:textId="30DBAE02" w:rsidR="312A301E" w:rsidRDefault="312A301E" w:rsidP="3880F25C">
      <w:r>
        <w:t>Pour accéder à ce paramètre</w:t>
      </w:r>
      <w:r w:rsidR="15557FE1">
        <w:t>,</w:t>
      </w:r>
    </w:p>
    <w:p w14:paraId="385AC75C" w14:textId="060557E0" w:rsidR="15557FE1" w:rsidRDefault="15557FE1" w:rsidP="3880F25C">
      <w:r>
        <w:t xml:space="preserve">Clique droite sur le projet et sélectionner </w:t>
      </w:r>
      <w:proofErr w:type="spellStart"/>
      <w:r>
        <w:t>Debug</w:t>
      </w:r>
      <w:proofErr w:type="spellEnd"/>
      <w:r>
        <w:t xml:space="preserve"> As --&gt; </w:t>
      </w:r>
      <w:proofErr w:type="spellStart"/>
      <w:r>
        <w:t>Debug</w:t>
      </w:r>
      <w:proofErr w:type="spellEnd"/>
      <w:r>
        <w:t xml:space="preserve"> Configurations </w:t>
      </w:r>
    </w:p>
    <w:p w14:paraId="12DB1283" w14:textId="7E8A06F1" w:rsidR="040B72C6" w:rsidRDefault="040B72C6" w:rsidP="3880F25C">
      <w:r>
        <w:rPr>
          <w:noProof/>
        </w:rPr>
        <w:drawing>
          <wp:inline distT="0" distB="0" distL="0" distR="0" wp14:anchorId="0D09AA58" wp14:editId="7C05D4D9">
            <wp:extent cx="4572000" cy="2571750"/>
            <wp:effectExtent l="0" t="0" r="0" b="0"/>
            <wp:docPr id="747092878" name="Picture 747092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FFF4" w14:textId="0DC659F4" w:rsidR="3880F25C" w:rsidRDefault="3880F25C" w:rsidP="3880F25C"/>
    <w:p w14:paraId="124F8D20" w14:textId="1F1E4661" w:rsidR="5A4B91FE" w:rsidRDefault="5A4B91FE" w:rsidP="3880F25C">
      <w:r>
        <w:t>Dans le panneau de configuration, sélectionner la case Debugger</w:t>
      </w:r>
    </w:p>
    <w:p w14:paraId="7FEAE04D" w14:textId="20175AB2" w:rsidR="20814C25" w:rsidRDefault="20814C25" w:rsidP="3880F25C">
      <w:r>
        <w:rPr>
          <w:noProof/>
        </w:rPr>
        <w:lastRenderedPageBreak/>
        <w:drawing>
          <wp:inline distT="0" distB="0" distL="0" distR="0" wp14:anchorId="6C488969" wp14:editId="5A23889C">
            <wp:extent cx="4572000" cy="2571750"/>
            <wp:effectExtent l="0" t="0" r="0" b="0"/>
            <wp:docPr id="355401799" name="Picture 35540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E7B8" w14:textId="341AACEA" w:rsidR="3880F25C" w:rsidRDefault="3880F25C" w:rsidP="3880F25C"/>
    <w:p w14:paraId="218541E0" w14:textId="53CEA1A1" w:rsidR="09FF8007" w:rsidRDefault="09FF8007" w:rsidP="3880F25C">
      <w:r>
        <w:t>Et vérifier que la case du paramètre de ST-LINK S/N ne soit pas cochée.</w:t>
      </w:r>
    </w:p>
    <w:p w14:paraId="35EFC9E8" w14:textId="370C707B" w:rsidR="412D9BAA" w:rsidRDefault="412D9BAA" w:rsidP="3880F25C">
      <w:r>
        <w:rPr>
          <w:noProof/>
        </w:rPr>
        <w:drawing>
          <wp:inline distT="0" distB="0" distL="0" distR="0" wp14:anchorId="44570FAC" wp14:editId="79BB40F9">
            <wp:extent cx="4572000" cy="2571750"/>
            <wp:effectExtent l="0" t="0" r="0" b="0"/>
            <wp:docPr id="1531910437" name="Picture 153191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D324" w14:textId="1543D3B1" w:rsidR="00391E75" w:rsidRPr="00952CB2" w:rsidRDefault="00391E75" w:rsidP="00391E75"/>
    <w:p w14:paraId="582A64D4" w14:textId="34DABC0E" w:rsidR="3880F25C" w:rsidRDefault="3880F25C" w:rsidP="3880F25C"/>
    <w:p w14:paraId="77E0EA2C" w14:textId="42EF585F" w:rsidR="3880F25C" w:rsidRDefault="3880F25C" w:rsidP="3880F25C"/>
    <w:p w14:paraId="6DD53EE8" w14:textId="6D106382" w:rsidR="39304636" w:rsidRDefault="39304636" w:rsidP="3880F25C">
      <w:r>
        <w:t xml:space="preserve">Le deuxième problème que j’ai rencontré était que la clapette se bloquait sur </w:t>
      </w:r>
      <w:r w:rsidR="658F5183">
        <w:t xml:space="preserve">l’ouverture de </w:t>
      </w:r>
    </w:p>
    <w:p w14:paraId="63935323" w14:textId="593E4DD9" w:rsidR="3880F25C" w:rsidRDefault="3880F25C" w:rsidP="3880F25C"/>
    <w:p w14:paraId="734EA79B" w14:textId="1BA3C047" w:rsidR="77D1D57E" w:rsidRDefault="77D1D57E" w:rsidP="3880F25C">
      <w:r>
        <w:t xml:space="preserve">Pour le calcul du Duty on a au préalable choisi d’utiliser un </w:t>
      </w:r>
      <w:proofErr w:type="spellStart"/>
      <w:r>
        <w:t>float</w:t>
      </w:r>
      <w:proofErr w:type="spellEnd"/>
      <w:r>
        <w:t>, j’ai testé en utiliser un uint16 pour l</w:t>
      </w:r>
      <w:r w:rsidR="1218CC82">
        <w:t xml:space="preserve">e contrôle du Duty du PWM du servo et je n’ai observé aucune différence ni pour le nombre de crans/positions différentes </w:t>
      </w:r>
      <w:r w:rsidR="32C659E9">
        <w:t xml:space="preserve">ni dans l’oscillogramme du PWM qui par ailleurs change plusieurs fois avant que </w:t>
      </w:r>
      <w:r w:rsidR="0EEC9DDD">
        <w:t>le servo moteur ne change.</w:t>
      </w:r>
    </w:p>
    <w:p w14:paraId="22A0F746" w14:textId="77777777" w:rsidR="00515C27" w:rsidRDefault="00515C27"/>
    <w:p w14:paraId="366CF2F1" w14:textId="77777777" w:rsidR="00515C27" w:rsidRDefault="00515C27"/>
    <w:p w14:paraId="75287880" w14:textId="77777777" w:rsidR="006F4291" w:rsidRDefault="006F4291"/>
    <w:p w14:paraId="0B7CCE2D" w14:textId="77777777" w:rsidR="006F4291" w:rsidRDefault="006F4291"/>
    <w:p w14:paraId="2EF69CC0" w14:textId="77777777" w:rsidR="006F4291" w:rsidRDefault="006F4291"/>
    <w:p w14:paraId="76E3087D" w14:textId="77777777" w:rsidR="006F4291" w:rsidRDefault="006F4291"/>
    <w:p w14:paraId="16888760" w14:textId="77777777" w:rsidR="006F4291" w:rsidRDefault="006F4291"/>
    <w:p w14:paraId="32CCA06F" w14:textId="77777777" w:rsidR="006F4291" w:rsidRDefault="006F4291"/>
    <w:p w14:paraId="261835AE" w14:textId="77777777" w:rsidR="006F4291" w:rsidRDefault="006F4291"/>
    <w:p w14:paraId="0DA9B244" w14:textId="77777777" w:rsidR="006F4291" w:rsidRDefault="006F4291"/>
    <w:p w14:paraId="574628B1" w14:textId="77777777" w:rsidR="006F4291" w:rsidRDefault="006F4291" w:rsidP="023F26FB"/>
    <w:p w14:paraId="7A827BA5" w14:textId="77777777" w:rsidR="006F4291" w:rsidRDefault="006F4291" w:rsidP="023F26FB"/>
    <w:p w14:paraId="5840693E" w14:textId="77777777" w:rsidR="006F4291" w:rsidRDefault="006F4291" w:rsidP="023F26FB"/>
    <w:p w14:paraId="6E1BDDD9" w14:textId="77777777" w:rsidR="006F4291" w:rsidRDefault="006F4291" w:rsidP="023F26FB"/>
    <w:p w14:paraId="773F7C75" w14:textId="70989330" w:rsidR="00515C27" w:rsidRPr="005A4800" w:rsidRDefault="00DE5FAF">
      <w:pPr>
        <w:rPr>
          <w:b/>
          <w:bCs/>
        </w:rPr>
      </w:pPr>
      <w:r>
        <w:rPr>
          <w:b/>
          <w:bCs/>
        </w:rPr>
        <w:br w:type="page"/>
      </w:r>
      <w:r w:rsidR="009C6A11">
        <w:rPr>
          <w:b/>
          <w:bCs/>
        </w:rPr>
        <w:lastRenderedPageBreak/>
        <w:t>Retour des vacances</w:t>
      </w:r>
    </w:p>
    <w:p w14:paraId="20A9DAA6" w14:textId="0651C671" w:rsidR="00692017" w:rsidRPr="007D1FD3" w:rsidRDefault="009C6A11">
      <w:pPr>
        <w:rPr>
          <w:lang w:val="fr-CH"/>
        </w:rPr>
      </w:pPr>
      <w:r w:rsidRPr="007D1FD3">
        <w:t>Durant les vacances j’ai pensé à une solution alternative pour l</w:t>
      </w:r>
      <w:r w:rsidR="00F15CE9" w:rsidRPr="007D1FD3">
        <w:t>e contrôle rapide du flux d’air, qui couramment est réglé par la clapette</w:t>
      </w:r>
      <w:r w:rsidR="00DE5FAF" w:rsidRPr="007D1FD3">
        <w:t xml:space="preserve">. </w:t>
      </w:r>
    </w:p>
    <w:p w14:paraId="0DAF3934" w14:textId="77777777" w:rsidR="009C6A11" w:rsidRPr="007D1FD3" w:rsidRDefault="009C6A11"/>
    <w:p w14:paraId="0F8E0415" w14:textId="101B4A32" w:rsidR="3880F25C" w:rsidRPr="007D1FD3" w:rsidRDefault="00E24735">
      <w:r w:rsidRPr="007D1FD3">
        <w:rPr>
          <w:noProof/>
        </w:rPr>
        <w:drawing>
          <wp:inline distT="0" distB="0" distL="0" distR="0" wp14:anchorId="01FA2AF2" wp14:editId="1A5F236F">
            <wp:extent cx="3504361" cy="2665095"/>
            <wp:effectExtent l="0" t="0" r="1270" b="1905"/>
            <wp:docPr id="341994461" name="Picture 341994461" descr="A circular object with a circular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94461" name="Picture 1" descr="A circular object with a circular cen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4361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EFBE" w14:textId="77777777" w:rsidR="00DE5FAF" w:rsidRPr="007D1FD3" w:rsidRDefault="00DE5FAF"/>
    <w:p w14:paraId="52A28100" w14:textId="06952141" w:rsidR="00CA0E54" w:rsidRPr="007D1FD3" w:rsidRDefault="00C5773C">
      <w:r w:rsidRPr="007D1FD3">
        <w:t xml:space="preserve">L’avantage de cette solution est que </w:t>
      </w:r>
      <w:r w:rsidR="003E1E7A" w:rsidRPr="007D1FD3">
        <w:t>on pourrait utiliser l’angle de rotation complet du servomoteur</w:t>
      </w:r>
      <w:r w:rsidR="007955DA" w:rsidRPr="007D1FD3">
        <w:t xml:space="preserve"> sans perdre la majorité du courant d’air dès que l</w:t>
      </w:r>
      <w:r w:rsidR="002355B0">
        <w:t>e</w:t>
      </w:r>
      <w:r w:rsidR="007955DA" w:rsidRPr="007D1FD3">
        <w:t xml:space="preserve"> clapet soit ouvert</w:t>
      </w:r>
      <w:r w:rsidR="00AE3B18" w:rsidRPr="007D1FD3">
        <w:t>.</w:t>
      </w:r>
    </w:p>
    <w:p w14:paraId="0543AD06" w14:textId="5DB398D6" w:rsidR="023F26FB" w:rsidRDefault="023F26FB"/>
    <w:p w14:paraId="28F9C5CD" w14:textId="766296CF" w:rsidR="023F26FB" w:rsidRDefault="023F26FB"/>
    <w:p w14:paraId="788F1A7D" w14:textId="6011DFC5" w:rsidR="00DE5FAF" w:rsidRDefault="4531CE3C">
      <w:r>
        <w:t>10.01</w:t>
      </w:r>
    </w:p>
    <w:p w14:paraId="5A2B4237" w14:textId="73995B4B" w:rsidR="4531CE3C" w:rsidRDefault="4531CE3C" w:rsidP="023F26FB">
      <w:r>
        <w:t xml:space="preserve">J’ai limé l’ouverture de la porte afin de que la porte ne se coince pas, cependant c’était la porte </w:t>
      </w:r>
      <w:r w:rsidR="002355B0">
        <w:t>elle-même</w:t>
      </w:r>
      <w:r w:rsidR="5A895BC9">
        <w:t xml:space="preserve"> qui coinçait. La partie rotative étant trop épais, donc j’ai enlevé une couche et cela a amélior</w:t>
      </w:r>
      <w:r w:rsidR="54A6F787">
        <w:t>é l’</w:t>
      </w:r>
      <w:r w:rsidR="002355B0">
        <w:t>efficacité</w:t>
      </w:r>
      <w:r w:rsidR="54A6F787">
        <w:t>.</w:t>
      </w:r>
    </w:p>
    <w:p w14:paraId="74939218" w14:textId="5AB2C14C" w:rsidR="54A6F787" w:rsidRDefault="54A6F787" w:rsidP="023F26FB">
      <w:r>
        <w:t xml:space="preserve">Cependant en serrant la partie de carton, j’ai constaté </w:t>
      </w:r>
      <w:r w:rsidR="740C2D07">
        <w:t>une amélioration</w:t>
      </w:r>
      <w:r>
        <w:t xml:space="preserve"> de la vitesse de montée</w:t>
      </w:r>
      <w:r w:rsidR="7EE749F7">
        <w:t xml:space="preserve">, j’ai donc raisonné que de bloquer les 3 autres côtés aurait un effet meilleur. Cela n’était pas le cas, seul les </w:t>
      </w:r>
      <w:r w:rsidR="002355B0">
        <w:t>côtés</w:t>
      </w:r>
      <w:r w:rsidR="7EE749F7">
        <w:t xml:space="preserve"> de face et de droites améliorent </w:t>
      </w:r>
      <w:r w:rsidR="16780B5E">
        <w:t xml:space="preserve">la vitesse de monté, alors que les deux autres </w:t>
      </w:r>
      <w:r w:rsidR="002355B0">
        <w:t>empêchent</w:t>
      </w:r>
      <w:r w:rsidR="16780B5E">
        <w:t xml:space="preserve"> la balle de monter.</w:t>
      </w:r>
    </w:p>
    <w:p w14:paraId="1178B3AC" w14:textId="1FD70D70" w:rsidR="023F26FB" w:rsidRDefault="023F26FB" w:rsidP="023F26FB"/>
    <w:p w14:paraId="6FDE1A81" w14:textId="3B774C70" w:rsidR="16780B5E" w:rsidRDefault="16780B5E" w:rsidP="023F26FB">
      <w:r w:rsidRPr="023F26FB">
        <w:rPr>
          <w:b/>
          <w:bCs/>
        </w:rPr>
        <w:t>À présent</w:t>
      </w:r>
      <w:r>
        <w:t xml:space="preserve">, le montage </w:t>
      </w:r>
      <w:r w:rsidR="002355B0">
        <w:t>mécanique</w:t>
      </w:r>
      <w:r>
        <w:t xml:space="preserve"> est satisfaisante et permet une régulation gérable de la hauteur de la balle de ping pong</w:t>
      </w:r>
    </w:p>
    <w:p w14:paraId="0E0D5F3A" w14:textId="3A365172" w:rsidR="023F26FB" w:rsidRDefault="023F26FB" w:rsidP="023F26FB"/>
    <w:p w14:paraId="45AD8F0A" w14:textId="77777777" w:rsidR="005A4800" w:rsidRDefault="005A4800" w:rsidP="005A4800">
      <w:r>
        <w:t xml:space="preserve">Valeur ADC </w:t>
      </w:r>
    </w:p>
    <w:p w14:paraId="2E555DDB" w14:textId="77777777" w:rsidR="005A4800" w:rsidRDefault="005A4800" w:rsidP="005A4800">
      <w:pPr>
        <w:pStyle w:val="ListParagraph"/>
        <w:numPr>
          <w:ilvl w:val="0"/>
          <w:numId w:val="14"/>
        </w:numPr>
      </w:pPr>
      <w:r w:rsidRPr="023F26FB">
        <w:t>Capteur (buffer0)</w:t>
      </w:r>
    </w:p>
    <w:p w14:paraId="1BFE71A1" w14:textId="77777777" w:rsidR="005A4800" w:rsidRPr="00A33941" w:rsidRDefault="005A4800" w:rsidP="005A4800">
      <w:pPr>
        <w:pStyle w:val="ListParagraph"/>
        <w:numPr>
          <w:ilvl w:val="1"/>
          <w:numId w:val="14"/>
        </w:numPr>
        <w:rPr>
          <w:lang w:val="en-US"/>
        </w:rPr>
      </w:pPr>
      <w:r w:rsidRPr="00A33941">
        <w:rPr>
          <w:lang w:val="en-US"/>
        </w:rPr>
        <w:t>Min ~=</w:t>
      </w:r>
      <w:r w:rsidRPr="00A33941">
        <w:rPr>
          <w:lang w:val="en-US"/>
        </w:rPr>
        <w:tab/>
      </w:r>
      <w:r w:rsidRPr="00A33941">
        <w:rPr>
          <w:highlight w:val="yellow"/>
          <w:lang w:val="en-US"/>
        </w:rPr>
        <w:t>1032 -- 1200</w:t>
      </w:r>
      <w:r w:rsidRPr="00A33941">
        <w:rPr>
          <w:lang w:val="en-US"/>
        </w:rPr>
        <w:tab/>
      </w:r>
      <w:r w:rsidRPr="00A33941">
        <w:rPr>
          <w:lang w:val="en-US"/>
        </w:rPr>
        <w:tab/>
        <w:t>max ~=</w:t>
      </w:r>
      <w:r w:rsidRPr="00A33941">
        <w:rPr>
          <w:color w:val="FF0000"/>
          <w:lang w:val="en-US"/>
        </w:rPr>
        <w:t xml:space="preserve">4095 </w:t>
      </w:r>
      <w:r w:rsidRPr="00A33941">
        <w:rPr>
          <w:lang w:val="en-US"/>
        </w:rPr>
        <w:t xml:space="preserve">BUT at second last led ~= </w:t>
      </w:r>
      <w:r w:rsidRPr="005D55C6">
        <w:rPr>
          <w:highlight w:val="yellow"/>
          <w:lang w:val="en-US"/>
        </w:rPr>
        <w:t>3750</w:t>
      </w:r>
    </w:p>
    <w:p w14:paraId="0B59E384" w14:textId="77777777" w:rsidR="005A4800" w:rsidRDefault="005A4800" w:rsidP="005A4800">
      <w:pPr>
        <w:pStyle w:val="ListParagraph"/>
        <w:numPr>
          <w:ilvl w:val="0"/>
          <w:numId w:val="14"/>
        </w:numPr>
      </w:pPr>
      <w:r w:rsidRPr="023F26FB">
        <w:t>Consigne (buffer1</w:t>
      </w:r>
    </w:p>
    <w:p w14:paraId="1279F102" w14:textId="77777777" w:rsidR="005A4800" w:rsidRPr="006E2BB7" w:rsidRDefault="005A4800" w:rsidP="005A4800">
      <w:pPr>
        <w:pStyle w:val="ListParagraph"/>
        <w:numPr>
          <w:ilvl w:val="1"/>
          <w:numId w:val="14"/>
        </w:numPr>
        <w:rPr>
          <w:lang w:val="en-US"/>
        </w:rPr>
      </w:pPr>
      <w:r w:rsidRPr="006E2BB7">
        <w:rPr>
          <w:lang w:val="en-US"/>
        </w:rPr>
        <w:t xml:space="preserve">Min ~= </w:t>
      </w:r>
      <w:r w:rsidRPr="006E2BB7">
        <w:rPr>
          <w:color w:val="FF0000"/>
          <w:highlight w:val="yellow"/>
          <w:lang w:val="en-US"/>
        </w:rPr>
        <w:t>4032</w:t>
      </w:r>
      <w:r w:rsidRPr="00A91482">
        <w:rPr>
          <w:lang w:val="en-US"/>
        </w:rPr>
        <w:tab/>
      </w:r>
      <w:r w:rsidRPr="00A91482">
        <w:rPr>
          <w:lang w:val="en-US"/>
        </w:rPr>
        <w:tab/>
      </w:r>
      <w:r w:rsidRPr="006E2BB7">
        <w:rPr>
          <w:lang w:val="en-US"/>
        </w:rPr>
        <w:t xml:space="preserve">max ~= </w:t>
      </w:r>
      <w:r w:rsidRPr="006E2BB7">
        <w:rPr>
          <w:color w:val="FF0000"/>
          <w:highlight w:val="yellow"/>
          <w:lang w:val="en-US"/>
        </w:rPr>
        <w:t>0</w:t>
      </w:r>
      <w:r w:rsidRPr="006E2BB7">
        <w:rPr>
          <w:color w:val="FF0000"/>
          <w:lang w:val="en-US"/>
        </w:rPr>
        <w:t xml:space="preserve"> </w:t>
      </w:r>
      <w:r w:rsidRPr="00A91482">
        <w:rPr>
          <w:lang w:val="en-US"/>
        </w:rPr>
        <w:tab/>
      </w:r>
      <w:r w:rsidRPr="006E2BB7">
        <w:rPr>
          <w:lang w:val="en-US"/>
        </w:rPr>
        <w:t>here it’s i</w:t>
      </w:r>
      <w:r>
        <w:rPr>
          <w:lang w:val="en-US"/>
        </w:rPr>
        <w:t>nversed, middle ~=2177</w:t>
      </w:r>
    </w:p>
    <w:p w14:paraId="6B1F9A16" w14:textId="77777777" w:rsidR="005A4800" w:rsidRDefault="005A4800" w:rsidP="005A4800">
      <w:pPr>
        <w:pStyle w:val="ListParagraph"/>
        <w:numPr>
          <w:ilvl w:val="0"/>
          <w:numId w:val="14"/>
        </w:numPr>
      </w:pPr>
      <w:r w:rsidRPr="023F26FB">
        <w:t xml:space="preserve">P </w:t>
      </w:r>
      <w:r>
        <w:tab/>
      </w:r>
      <w:r w:rsidRPr="023F26FB">
        <w:t>(buffer 3)</w:t>
      </w:r>
    </w:p>
    <w:p w14:paraId="36673F52" w14:textId="77777777" w:rsidR="005A4800" w:rsidRDefault="005A4800" w:rsidP="005A4800">
      <w:pPr>
        <w:pStyle w:val="ListParagraph"/>
        <w:numPr>
          <w:ilvl w:val="1"/>
          <w:numId w:val="14"/>
        </w:numPr>
      </w:pPr>
      <w:r w:rsidRPr="023F26FB">
        <w:t>Min ~=</w:t>
      </w:r>
      <w:r>
        <w:tab/>
      </w:r>
      <w:r w:rsidRPr="023F26FB">
        <w:t xml:space="preserve"> </w:t>
      </w:r>
      <w:r w:rsidRPr="005D55C6">
        <w:rPr>
          <w:highlight w:val="yellow"/>
        </w:rPr>
        <w:t>0</w:t>
      </w:r>
      <w:r>
        <w:tab/>
      </w:r>
      <w:r>
        <w:tab/>
      </w:r>
      <w:r w:rsidRPr="023F26FB">
        <w:t xml:space="preserve">max ~= </w:t>
      </w:r>
      <w:r w:rsidRPr="005D55C6">
        <w:rPr>
          <w:highlight w:val="yellow"/>
        </w:rPr>
        <w:t>3329</w:t>
      </w:r>
    </w:p>
    <w:p w14:paraId="31F4F40C" w14:textId="77777777" w:rsidR="005A4800" w:rsidRDefault="005A4800" w:rsidP="005A4800">
      <w:pPr>
        <w:pStyle w:val="ListParagraph"/>
        <w:numPr>
          <w:ilvl w:val="0"/>
          <w:numId w:val="14"/>
        </w:numPr>
      </w:pPr>
      <w:r w:rsidRPr="023F26FB">
        <w:t xml:space="preserve">I </w:t>
      </w:r>
      <w:r>
        <w:tab/>
      </w:r>
      <w:r w:rsidRPr="023F26FB">
        <w:t>(buffer 4)</w:t>
      </w:r>
    </w:p>
    <w:p w14:paraId="1D43403C" w14:textId="77777777" w:rsidR="005A4800" w:rsidRDefault="005A4800" w:rsidP="005A4800">
      <w:pPr>
        <w:pStyle w:val="ListParagraph"/>
        <w:numPr>
          <w:ilvl w:val="1"/>
          <w:numId w:val="14"/>
        </w:numPr>
      </w:pPr>
      <w:r w:rsidRPr="023F26FB">
        <w:t xml:space="preserve">Min ~= </w:t>
      </w:r>
      <w:r w:rsidRPr="005D55C6">
        <w:rPr>
          <w:highlight w:val="yellow"/>
        </w:rPr>
        <w:t>0</w:t>
      </w:r>
      <w:r>
        <w:tab/>
      </w:r>
      <w:r>
        <w:tab/>
      </w:r>
      <w:r w:rsidRPr="023F26FB">
        <w:t xml:space="preserve">max ~= </w:t>
      </w:r>
      <w:r w:rsidRPr="005D55C6">
        <w:rPr>
          <w:highlight w:val="yellow"/>
        </w:rPr>
        <w:t>3290</w:t>
      </w:r>
    </w:p>
    <w:p w14:paraId="38040966" w14:textId="77777777" w:rsidR="005A4800" w:rsidRDefault="005A4800" w:rsidP="005A4800">
      <w:pPr>
        <w:pStyle w:val="ListParagraph"/>
        <w:numPr>
          <w:ilvl w:val="0"/>
          <w:numId w:val="14"/>
        </w:numPr>
      </w:pPr>
      <w:r w:rsidRPr="023F26FB">
        <w:t>D</w:t>
      </w:r>
      <w:r>
        <w:tab/>
      </w:r>
      <w:r w:rsidRPr="023F26FB">
        <w:t>(buffer 2)</w:t>
      </w:r>
    </w:p>
    <w:p w14:paraId="0DE97276" w14:textId="77777777" w:rsidR="005A4800" w:rsidRDefault="005A4800" w:rsidP="005A4800">
      <w:pPr>
        <w:pStyle w:val="ListParagraph"/>
        <w:numPr>
          <w:ilvl w:val="1"/>
          <w:numId w:val="14"/>
        </w:numPr>
      </w:pPr>
      <w:r w:rsidRPr="023F26FB">
        <w:t>Min ~=</w:t>
      </w:r>
      <w:r>
        <w:tab/>
      </w:r>
      <w:r w:rsidRPr="023F26FB">
        <w:t xml:space="preserve"> </w:t>
      </w:r>
      <w:r w:rsidRPr="0095586F">
        <w:rPr>
          <w:highlight w:val="yellow"/>
        </w:rPr>
        <w:t>0</w:t>
      </w:r>
      <w:r>
        <w:tab/>
      </w:r>
      <w:r>
        <w:tab/>
      </w:r>
      <w:r w:rsidRPr="023F26FB">
        <w:t xml:space="preserve">max ~= </w:t>
      </w:r>
      <w:r w:rsidRPr="005D55C6">
        <w:rPr>
          <w:highlight w:val="yellow"/>
        </w:rPr>
        <w:t>3320</w:t>
      </w:r>
    </w:p>
    <w:p w14:paraId="4FD8DBA1" w14:textId="77777777" w:rsidR="005A4800" w:rsidRDefault="005A4800" w:rsidP="005A4800"/>
    <w:p w14:paraId="4D6E8342" w14:textId="77777777" w:rsidR="005A4800" w:rsidRDefault="005A4800" w:rsidP="005A4800"/>
    <w:p w14:paraId="23AE57AA" w14:textId="77777777" w:rsidR="005A4800" w:rsidRDefault="005A4800" w:rsidP="005A4800">
      <w:r>
        <w:t>Adaptation niveau 0 du capteur</w:t>
      </w:r>
    </w:p>
    <w:p w14:paraId="7265E2AE" w14:textId="77777777" w:rsidR="005A4800" w:rsidRDefault="005A4800" w:rsidP="005A4800">
      <w:r>
        <w:t>3750 - 1000</w:t>
      </w:r>
    </w:p>
    <w:p w14:paraId="29EB5F23" w14:textId="77777777" w:rsidR="005A4800" w:rsidRDefault="005A4800" w:rsidP="023F26FB"/>
    <w:p w14:paraId="3409EE3C" w14:textId="40469CA3" w:rsidR="00130EB1" w:rsidRDefault="00130EB1">
      <w:r>
        <w:br w:type="page"/>
      </w:r>
    </w:p>
    <w:p w14:paraId="6FF40230" w14:textId="77777777" w:rsidR="023F26FB" w:rsidRDefault="023F26FB" w:rsidP="023F26FB"/>
    <w:p w14:paraId="7D336AB4" w14:textId="77777777" w:rsidR="008C4E81" w:rsidRDefault="008C4E81" w:rsidP="023F26FB"/>
    <w:p w14:paraId="3DCCA429" w14:textId="77777777" w:rsidR="008C4E81" w:rsidRDefault="008C4E81" w:rsidP="023F26FB"/>
    <w:p w14:paraId="37258342" w14:textId="22D1821A" w:rsidR="008C4E81" w:rsidRDefault="00C9345F" w:rsidP="023F26FB">
      <w:r>
        <w:t xml:space="preserve">J’ai rajouté un Timer16 qui servira </w:t>
      </w:r>
      <w:r w:rsidR="00D671DC">
        <w:t xml:space="preserve">à faire les interruptions </w:t>
      </w:r>
      <w:r w:rsidR="00A40704">
        <w:t>ou le delta Erreur est calculé</w:t>
      </w:r>
      <w:r w:rsidR="006F5DDE">
        <w:t xml:space="preserve">, en utilisant un </w:t>
      </w:r>
      <w:proofErr w:type="spellStart"/>
      <w:r w:rsidR="006F5DDE">
        <w:t>interrupt</w:t>
      </w:r>
      <w:proofErr w:type="spellEnd"/>
      <w:r w:rsidR="006F5DDE">
        <w:t xml:space="preserve"> on </w:t>
      </w:r>
      <w:r w:rsidR="006E2119">
        <w:t xml:space="preserve">n’a pas besoin de faire des calculs de vérification que le temps d’écart soit atteint. </w:t>
      </w:r>
      <w:r w:rsidR="00285A90">
        <w:br/>
      </w:r>
      <w:r w:rsidR="00285A90">
        <w:sym w:font="Wingdings" w:char="F0E8"/>
      </w:r>
      <w:r w:rsidR="00285A90">
        <w:t xml:space="preserve"> plus de temps </w:t>
      </w:r>
      <w:r w:rsidR="003609AD">
        <w:t xml:space="preserve">exécuter d’autre code </w:t>
      </w:r>
    </w:p>
    <w:p w14:paraId="68041C1F" w14:textId="77777777" w:rsidR="003609AD" w:rsidRDefault="003609AD" w:rsidP="023F26FB"/>
    <w:p w14:paraId="229325F4" w14:textId="77777777" w:rsidR="003609AD" w:rsidRDefault="003609AD" w:rsidP="023F26FB"/>
    <w:p w14:paraId="0BADBE5D" w14:textId="77777777" w:rsidR="008C4E81" w:rsidRDefault="008C4E81" w:rsidP="023F26FB"/>
    <w:p w14:paraId="1A0B07FF" w14:textId="77777777" w:rsidR="008C4E81" w:rsidRDefault="008C4E81" w:rsidP="023F26FB"/>
    <w:p w14:paraId="5FA8F6F5" w14:textId="77777777" w:rsidR="008C4E81" w:rsidRDefault="008C4E81" w:rsidP="023F26FB"/>
    <w:p w14:paraId="3E39BF16" w14:textId="77777777" w:rsidR="008C4E81" w:rsidRDefault="008C4E81" w:rsidP="023F26FB"/>
    <w:p w14:paraId="5147430E" w14:textId="77777777" w:rsidR="008C4E81" w:rsidRDefault="008C4E81" w:rsidP="023F26FB"/>
    <w:p w14:paraId="1170A0B9" w14:textId="77777777" w:rsidR="008C4E81" w:rsidRDefault="008C4E81" w:rsidP="023F26FB"/>
    <w:p w14:paraId="30046BE7" w14:textId="77777777" w:rsidR="008C4E81" w:rsidRDefault="008C4E81" w:rsidP="023F26FB"/>
    <w:p w14:paraId="51B46BB8" w14:textId="77777777" w:rsidR="008C4E81" w:rsidRDefault="008C4E81" w:rsidP="023F26FB"/>
    <w:p w14:paraId="27294E63" w14:textId="77777777" w:rsidR="008C4E81" w:rsidRDefault="008C4E81" w:rsidP="023F26FB"/>
    <w:p w14:paraId="7CEB6787" w14:textId="77777777" w:rsidR="008C4E81" w:rsidRDefault="008C4E81" w:rsidP="023F26FB"/>
    <w:p w14:paraId="1B512D16" w14:textId="77777777" w:rsidR="008C4E81" w:rsidRDefault="008C4E81" w:rsidP="023F26FB"/>
    <w:p w14:paraId="485E0FFC" w14:textId="77777777" w:rsidR="008C4E81" w:rsidRDefault="008C4E81" w:rsidP="023F26FB"/>
    <w:p w14:paraId="722CC97B" w14:textId="77777777" w:rsidR="008C4E81" w:rsidRDefault="008C4E81" w:rsidP="023F26FB"/>
    <w:p w14:paraId="4B68A9A0" w14:textId="77777777" w:rsidR="008C4E81" w:rsidRDefault="008C4E81" w:rsidP="023F26FB"/>
    <w:p w14:paraId="029C2D77" w14:textId="77777777" w:rsidR="008C4E81" w:rsidRDefault="008C4E81" w:rsidP="023F26FB"/>
    <w:p w14:paraId="6725B282" w14:textId="77777777" w:rsidR="008C4E81" w:rsidRDefault="008C4E81" w:rsidP="023F26FB"/>
    <w:p w14:paraId="64A51BDC" w14:textId="77777777" w:rsidR="008C4E81" w:rsidRDefault="008C4E81" w:rsidP="023F26FB"/>
    <w:p w14:paraId="58ED18EC" w14:textId="77777777" w:rsidR="008C4E81" w:rsidRDefault="008C4E81" w:rsidP="023F26FB"/>
    <w:p w14:paraId="6ADE52FC" w14:textId="77777777" w:rsidR="008C4E81" w:rsidRDefault="008C4E81" w:rsidP="023F26FB"/>
    <w:p w14:paraId="39BF88E2" w14:textId="77777777" w:rsidR="008C4E81" w:rsidRDefault="008C4E81" w:rsidP="023F26FB"/>
    <w:p w14:paraId="2128B1B5" w14:textId="77777777" w:rsidR="008C4E81" w:rsidRDefault="008C4E81" w:rsidP="023F26FB"/>
    <w:p w14:paraId="07B5641F" w14:textId="121EE93A" w:rsidR="008C4E81" w:rsidRDefault="00C7442A" w:rsidP="023F26FB">
      <w:pPr>
        <w:rPr>
          <w:lang w:val="fr-CH"/>
        </w:rPr>
      </w:pPr>
      <w:r w:rsidRPr="00B52778">
        <w:rPr>
          <w:lang w:val="fr-CH"/>
        </w:rPr>
        <w:t xml:space="preserve">A noter, Val min = </w:t>
      </w:r>
      <w:r w:rsidR="00B52778" w:rsidRPr="00B52778">
        <w:rPr>
          <w:lang w:val="fr-CH"/>
        </w:rPr>
        <w:t>soi</w:t>
      </w:r>
      <w:r w:rsidR="00B52778">
        <w:rPr>
          <w:lang w:val="fr-CH"/>
        </w:rPr>
        <w:t>t tourné complètement à gauche   OU   Position de bas</w:t>
      </w:r>
      <w:r w:rsidR="001D6283">
        <w:rPr>
          <w:lang w:val="fr-CH"/>
        </w:rPr>
        <w:t xml:space="preserve"> (sens de lecture</w:t>
      </w:r>
      <w:r w:rsidR="00F74457">
        <w:rPr>
          <w:lang w:val="fr-CH"/>
        </w:rPr>
        <w:t>/gravité</w:t>
      </w:r>
      <w:r w:rsidR="001D6283">
        <w:rPr>
          <w:lang w:val="fr-CH"/>
        </w:rPr>
        <w:t>)</w:t>
      </w:r>
      <w:r w:rsidR="00CC709F">
        <w:rPr>
          <w:lang w:val="fr-CH"/>
        </w:rPr>
        <w:t xml:space="preserve"> </w:t>
      </w:r>
    </w:p>
    <w:p w14:paraId="2F782C12" w14:textId="2A8C434B" w:rsidR="00B52778" w:rsidRPr="00B52778" w:rsidRDefault="00B52778" w:rsidP="023F26FB">
      <w:pPr>
        <w:rPr>
          <w:lang w:val="fr-CH"/>
        </w:rPr>
      </w:pPr>
      <w:r>
        <w:rPr>
          <w:lang w:val="fr-CH"/>
        </w:rPr>
        <w:t xml:space="preserve">Val </w:t>
      </w:r>
      <w:r w:rsidR="001B10C0">
        <w:rPr>
          <w:lang w:val="fr-CH"/>
        </w:rPr>
        <w:t xml:space="preserve">max = soit tourné complètement à droite   OU   Position de haut </w:t>
      </w:r>
      <w:r w:rsidR="00F74457">
        <w:rPr>
          <w:lang w:val="fr-CH"/>
        </w:rPr>
        <w:t>(sens de lecture/gravité)</w:t>
      </w:r>
    </w:p>
    <w:p w14:paraId="194C8EBF" w14:textId="77777777" w:rsidR="008C4E81" w:rsidRPr="00B52778" w:rsidRDefault="008C4E81" w:rsidP="023F26FB">
      <w:pPr>
        <w:rPr>
          <w:lang w:val="fr-CH"/>
        </w:rPr>
      </w:pPr>
    </w:p>
    <w:p w14:paraId="717BDEDD" w14:textId="77777777" w:rsidR="008C4E81" w:rsidRPr="00B52778" w:rsidRDefault="008C4E81" w:rsidP="023F26FB">
      <w:pPr>
        <w:rPr>
          <w:lang w:val="fr-CH"/>
        </w:rPr>
      </w:pPr>
    </w:p>
    <w:bookmarkStart w:id="6" w:name="_MON_1766556077"/>
    <w:bookmarkEnd w:id="6"/>
    <w:p w14:paraId="77D146C7" w14:textId="61EDE87F" w:rsidR="00130EB1" w:rsidRDefault="00C7442A" w:rsidP="023F26FB">
      <w:r>
        <w:object w:dxaOrig="10056" w:dyaOrig="5194" w14:anchorId="0FDDF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9pt;height:259.95pt" o:ole="">
            <v:imagedata r:id="rId16" o:title=""/>
          </v:shape>
          <o:OLEObject Type="Embed" ProgID="Excel.Sheet.12" ShapeID="_x0000_i1025" DrawAspect="Content" ObjectID="_1767180668" r:id="rId17"/>
        </w:object>
      </w:r>
    </w:p>
    <w:p w14:paraId="20F52F9D" w14:textId="77777777" w:rsidR="00130EB1" w:rsidRDefault="00130EB1" w:rsidP="023F26FB"/>
    <w:p w14:paraId="4E597DE8" w14:textId="77777777" w:rsidR="00130EB1" w:rsidRDefault="00130EB1" w:rsidP="023F26FB"/>
    <w:p w14:paraId="65BFBD89" w14:textId="77777777" w:rsidR="00130EB1" w:rsidRDefault="00130EB1" w:rsidP="023F26FB"/>
    <w:p w14:paraId="16D685AD" w14:textId="77777777" w:rsidR="00002E01" w:rsidRDefault="00002E01"/>
    <w:p w14:paraId="3CF9B4E7" w14:textId="77777777" w:rsidR="00002E01" w:rsidRDefault="00002E01"/>
    <w:p w14:paraId="4655D6D4" w14:textId="0B2A3AB6" w:rsidR="00002E01" w:rsidRDefault="00002E01">
      <w:hyperlink r:id="rId18" w:history="1">
        <w:r w:rsidRPr="00896590">
          <w:rPr>
            <w:rStyle w:val="Hyperlink"/>
          </w:rPr>
          <w:t>https://github.com/MikroElektronika/Click_IR_Distance_GP2Y0A60SZ0F/tree/master</w:t>
        </w:r>
      </w:hyperlink>
    </w:p>
    <w:p w14:paraId="112BBD76" w14:textId="77777777" w:rsidR="00245B2E" w:rsidRDefault="00002E01">
      <w:r>
        <w:t xml:space="preserve">J’ai trouvé </w:t>
      </w:r>
      <w:r w:rsidR="00660048">
        <w:t xml:space="preserve">une librairie qui permet le convertissement </w:t>
      </w:r>
      <w:proofErr w:type="spellStart"/>
      <w:r w:rsidR="00660048">
        <w:t>adc</w:t>
      </w:r>
      <w:proofErr w:type="spellEnd"/>
      <w:r w:rsidR="00660048">
        <w:t xml:space="preserve"> </w:t>
      </w:r>
      <w:r w:rsidR="00660048">
        <w:sym w:font="Wingdings" w:char="F0E0"/>
      </w:r>
      <w:r w:rsidR="00660048">
        <w:t xml:space="preserve"> distance en cm</w:t>
      </w:r>
    </w:p>
    <w:p w14:paraId="2985DD38" w14:textId="32CA3F29" w:rsidR="00245B2E" w:rsidRDefault="00245B2E">
      <w:r>
        <w:t xml:space="preserve">Je ne sais pas </w:t>
      </w:r>
      <w:r w:rsidR="00502753">
        <w:t xml:space="preserve">encore </w:t>
      </w:r>
      <w:r>
        <w:t xml:space="preserve">si elle fonctionne </w:t>
      </w:r>
    </w:p>
    <w:p w14:paraId="40C97E0E" w14:textId="77777777" w:rsidR="00245B2E" w:rsidRDefault="00245B2E"/>
    <w:p w14:paraId="1DEDC4B3" w14:textId="72F7BC8B" w:rsidR="00AB77AB" w:rsidRDefault="00245B2E">
      <w:r w:rsidRPr="00245B2E">
        <w:drawing>
          <wp:inline distT="0" distB="0" distL="0" distR="0" wp14:anchorId="42B4434E" wp14:editId="2360392D">
            <wp:extent cx="5889812" cy="3688479"/>
            <wp:effectExtent l="0" t="0" r="0" b="7620"/>
            <wp:docPr id="811765454" name="Picture 1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65454" name="Picture 1" descr="A graph with a line and a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307" cy="36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4E91" w14:textId="58AED3CF" w:rsidR="00022089" w:rsidRDefault="00022089">
      <w:r>
        <w:br w:type="page"/>
      </w:r>
    </w:p>
    <w:p w14:paraId="4600A2D0" w14:textId="5B00A42E" w:rsidR="00022089" w:rsidRPr="00746313" w:rsidRDefault="00022089">
      <w:pPr>
        <w:rPr>
          <w:lang w:val="en-US"/>
        </w:rPr>
      </w:pPr>
      <w:r>
        <w:lastRenderedPageBreak/>
        <w:t>Cependant</w:t>
      </w:r>
      <w:r w:rsidR="00D33C9A">
        <w:t xml:space="preserve">, </w:t>
      </w:r>
      <w:r w:rsidR="006259CE">
        <w:t xml:space="preserve">la courbe </w:t>
      </w:r>
      <w:r w:rsidR="00D33C9A">
        <w:t xml:space="preserve">que j’ai obtenu ressemble plus à </w:t>
      </w:r>
      <w:r w:rsidR="00E32CF4">
        <w:t xml:space="preserve">deux fonctions linéaires. Donc je pense </w:t>
      </w:r>
      <w:r w:rsidR="00C6096A">
        <w:t xml:space="preserve">juste ajouter </w:t>
      </w:r>
      <w:r w:rsidR="002355B0">
        <w:t>ces deux fcts linéaires</w:t>
      </w:r>
      <w:r w:rsidR="00C6096A">
        <w:t xml:space="preserve"> de manière qu’elle change selon</w:t>
      </w:r>
    </w:p>
    <w:p w14:paraId="55FB4EB2" w14:textId="77777777" w:rsidR="007E20AB" w:rsidRDefault="009121CD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A017A3" wp14:editId="78E7D22B">
                <wp:simplePos x="0" y="0"/>
                <wp:positionH relativeFrom="column">
                  <wp:posOffset>1706700</wp:posOffset>
                </wp:positionH>
                <wp:positionV relativeFrom="paragraph">
                  <wp:posOffset>927919</wp:posOffset>
                </wp:positionV>
                <wp:extent cx="695156" cy="1522986"/>
                <wp:effectExtent l="19050" t="19050" r="29210" b="20320"/>
                <wp:wrapNone/>
                <wp:docPr id="3256014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156" cy="152298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63992B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4pt,73.05pt" to="189.15pt,1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" strokecolor="#bc4542 [304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4F35283" wp14:editId="0084A908">
                <wp:simplePos x="0" y="0"/>
                <wp:positionH relativeFrom="column">
                  <wp:posOffset>2450551</wp:posOffset>
                </wp:positionH>
                <wp:positionV relativeFrom="paragraph">
                  <wp:posOffset>2521243</wp:posOffset>
                </wp:positionV>
                <wp:extent cx="1103736" cy="205409"/>
                <wp:effectExtent l="19050" t="19050" r="20320" b="23495"/>
                <wp:wrapNone/>
                <wp:docPr id="120732407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3736" cy="20540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4B816" id="Straight Connector 2" o:spid="_x0000_s1026" style="position:absolute;flip:x 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95pt,198.5pt" to="279.85pt,2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" strokecolor="#bc4542 [3045]" strokeweight="2.25pt"/>
            </w:pict>
          </mc:Fallback>
        </mc:AlternateContent>
      </w:r>
      <w:r w:rsidR="00AB77AB" w:rsidRPr="00AB77AB">
        <w:drawing>
          <wp:inline distT="0" distB="0" distL="0" distR="0" wp14:anchorId="2ADEC7FB" wp14:editId="59911228">
            <wp:extent cx="4365812" cy="3781268"/>
            <wp:effectExtent l="0" t="0" r="0" b="0"/>
            <wp:docPr id="61649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961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4279" cy="37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C2C3" w14:textId="77777777" w:rsidR="007E20AB" w:rsidRDefault="007E20AB"/>
    <w:p w14:paraId="48458ADB" w14:textId="77777777" w:rsidR="007E20AB" w:rsidRDefault="007E20AB"/>
    <w:p w14:paraId="500EB704" w14:textId="77777777" w:rsidR="007E20AB" w:rsidRDefault="007E20AB"/>
    <w:p w14:paraId="4D740276" w14:textId="77777777" w:rsidR="001505EA" w:rsidRDefault="007E20AB">
      <w:r w:rsidRPr="001505EA">
        <w:rPr>
          <w:b/>
          <w:bCs/>
        </w:rPr>
        <w:t xml:space="preserve">Pour </w:t>
      </w:r>
      <w:r w:rsidR="005F5318" w:rsidRPr="001505EA">
        <w:rPr>
          <w:b/>
          <w:bCs/>
        </w:rPr>
        <w:t xml:space="preserve">les niveaux il faudra assurer que la balle ne s’approche pas plus proche que 10cm du </w:t>
      </w:r>
      <w:proofErr w:type="spellStart"/>
      <w:r w:rsidR="001505EA" w:rsidRPr="001505EA">
        <w:rPr>
          <w:b/>
          <w:bCs/>
        </w:rPr>
        <w:t>sensor</w:t>
      </w:r>
      <w:proofErr w:type="spellEnd"/>
      <w:r w:rsidR="001505EA" w:rsidRPr="001505EA">
        <w:rPr>
          <w:b/>
          <w:bCs/>
        </w:rPr>
        <w:t xml:space="preserve"> IR, oscillations inclues.</w:t>
      </w:r>
    </w:p>
    <w:p w14:paraId="7229DDF9" w14:textId="77777777" w:rsidR="001505EA" w:rsidRDefault="001505EA"/>
    <w:p w14:paraId="614C460A" w14:textId="77777777" w:rsidR="001505EA" w:rsidRDefault="001505EA"/>
    <w:p w14:paraId="466506C0" w14:textId="4B3592C4" w:rsidR="023F26FB" w:rsidRPr="001505EA" w:rsidRDefault="023F26FB">
      <w:pPr>
        <w:rPr>
          <w:b/>
          <w:bCs/>
        </w:rPr>
      </w:pPr>
      <w:r w:rsidRPr="001505EA">
        <w:rPr>
          <w:b/>
          <w:bCs/>
        </w:rPr>
        <w:br w:type="page"/>
      </w:r>
    </w:p>
    <w:p w14:paraId="539322C1" w14:textId="77777777" w:rsidR="00DE5FAF" w:rsidRDefault="00DE5FAF"/>
    <w:p w14:paraId="7F45DEB8" w14:textId="77777777" w:rsidR="00391E75" w:rsidRDefault="00391E75" w:rsidP="00391E75">
      <w:pPr>
        <w:pStyle w:val="Heading1"/>
        <w:tabs>
          <w:tab w:val="left" w:pos="142"/>
          <w:tab w:val="num" w:pos="360"/>
        </w:tabs>
        <w:spacing w:before="360" w:after="240"/>
        <w:ind w:left="360" w:hanging="360"/>
      </w:pPr>
      <w:bookmarkStart w:id="7" w:name="_Toc33882986"/>
      <w:r>
        <w:t>Conception</w:t>
      </w:r>
      <w:bookmarkEnd w:id="7"/>
    </w:p>
    <w:p w14:paraId="367E4676" w14:textId="77777777" w:rsidR="00391E75" w:rsidRDefault="00391E75" w:rsidP="00904A7F">
      <w:pPr>
        <w:pStyle w:val="Heading2"/>
      </w:pPr>
      <w:bookmarkStart w:id="8" w:name="_Toc33882987"/>
      <w:r w:rsidRPr="00904A7F">
        <w:t>Schémas</w:t>
      </w:r>
      <w:bookmarkEnd w:id="8"/>
    </w:p>
    <w:p w14:paraId="2561DC09" w14:textId="77777777" w:rsidR="00391E75" w:rsidRDefault="00391E75" w:rsidP="00391E75"/>
    <w:p w14:paraId="3642FD77" w14:textId="77777777" w:rsidR="00391E75" w:rsidRDefault="00391E75" w:rsidP="00904A7F">
      <w:pPr>
        <w:pStyle w:val="Heading2"/>
      </w:pPr>
      <w:bookmarkStart w:id="9" w:name="_Toc33882988"/>
      <w:r w:rsidRPr="00904A7F">
        <w:t>Dimensionnement</w:t>
      </w:r>
      <w:r>
        <w:t xml:space="preserve"> de composants</w:t>
      </w:r>
      <w:bookmarkEnd w:id="9"/>
    </w:p>
    <w:p w14:paraId="4302A0E9" w14:textId="77777777" w:rsidR="00391E75" w:rsidRDefault="00391E75" w:rsidP="00391E75"/>
    <w:p w14:paraId="56E3ECF3" w14:textId="77777777" w:rsidR="00391E75" w:rsidRDefault="00391E75" w:rsidP="00904A7F">
      <w:pPr>
        <w:pStyle w:val="Heading2"/>
      </w:pPr>
      <w:bookmarkStart w:id="10" w:name="_Toc33882989"/>
      <w:r>
        <w:t>Design de PCB</w:t>
      </w:r>
      <w:bookmarkEnd w:id="10"/>
    </w:p>
    <w:p w14:paraId="01060C1C" w14:textId="77777777" w:rsidR="00391E75" w:rsidRDefault="00391E75" w:rsidP="00391E75"/>
    <w:p w14:paraId="600B3BE0" w14:textId="77777777" w:rsidR="00391E75" w:rsidRDefault="00391E75" w:rsidP="00733210">
      <w:r>
        <w:t>...</w:t>
      </w:r>
    </w:p>
    <w:p w14:paraId="2A04F8F0" w14:textId="77777777" w:rsidR="00391E75" w:rsidRDefault="00391E75" w:rsidP="00391E75"/>
    <w:p w14:paraId="1BCED818" w14:textId="77777777" w:rsidR="00391E75" w:rsidRDefault="00391E75" w:rsidP="00391E75">
      <w:pPr>
        <w:pStyle w:val="Heading1"/>
        <w:tabs>
          <w:tab w:val="left" w:pos="142"/>
          <w:tab w:val="num" w:pos="360"/>
        </w:tabs>
        <w:spacing w:before="360" w:after="240"/>
        <w:ind w:left="360" w:hanging="360"/>
      </w:pPr>
      <w:bookmarkStart w:id="11" w:name="_Toc33882990"/>
      <w:r>
        <w:t>Réalisation</w:t>
      </w:r>
      <w:bookmarkEnd w:id="11"/>
    </w:p>
    <w:p w14:paraId="6944E071" w14:textId="77777777" w:rsidR="00391E75" w:rsidRDefault="00391E75" w:rsidP="00904A7F">
      <w:pPr>
        <w:pStyle w:val="Heading2"/>
      </w:pPr>
      <w:bookmarkStart w:id="12" w:name="_Toc33882991"/>
      <w:r>
        <w:t xml:space="preserve">Instructions </w:t>
      </w:r>
      <w:r w:rsidRPr="00904A7F">
        <w:t>de</w:t>
      </w:r>
      <w:r>
        <w:t xml:space="preserve"> fabrication</w:t>
      </w:r>
      <w:bookmarkEnd w:id="12"/>
    </w:p>
    <w:p w14:paraId="12633315" w14:textId="77777777" w:rsidR="00391E75" w:rsidRDefault="00391E75" w:rsidP="00391E75"/>
    <w:p w14:paraId="02AB72EA" w14:textId="77777777" w:rsidR="00391E75" w:rsidRDefault="00391E75" w:rsidP="00904A7F">
      <w:pPr>
        <w:pStyle w:val="Heading2"/>
      </w:pPr>
      <w:bookmarkStart w:id="13" w:name="_Toc33882992"/>
      <w:r w:rsidRPr="00904A7F">
        <w:t>Programmation</w:t>
      </w:r>
      <w:bookmarkEnd w:id="13"/>
    </w:p>
    <w:p w14:paraId="06643D06" w14:textId="77777777" w:rsidR="00391E75" w:rsidRPr="00755AE2" w:rsidRDefault="00391E75" w:rsidP="00904A7F">
      <w:pPr>
        <w:pStyle w:val="Heading3"/>
      </w:pPr>
      <w:bookmarkStart w:id="14" w:name="_Toc33882993"/>
      <w:r w:rsidRPr="00904A7F">
        <w:t>Algorithmes</w:t>
      </w:r>
      <w:r w:rsidRPr="00755AE2">
        <w:t xml:space="preserve"> - </w:t>
      </w:r>
      <w:proofErr w:type="spellStart"/>
      <w:r w:rsidRPr="00755AE2">
        <w:t>Structogrammes</w:t>
      </w:r>
      <w:bookmarkEnd w:id="14"/>
      <w:proofErr w:type="spellEnd"/>
    </w:p>
    <w:p w14:paraId="4E85C3A2" w14:textId="77777777" w:rsidR="00391E75" w:rsidRDefault="00391E75" w:rsidP="00391E75"/>
    <w:p w14:paraId="7CAEEE03" w14:textId="77777777" w:rsidR="00391E75" w:rsidRDefault="00391E75" w:rsidP="00904A7F">
      <w:pPr>
        <w:pStyle w:val="Heading3"/>
      </w:pPr>
      <w:bookmarkStart w:id="15" w:name="_Toc33882994"/>
      <w:r w:rsidRPr="00904A7F">
        <w:t>Paramétrages</w:t>
      </w:r>
      <w:r>
        <w:t xml:space="preserve"> du </w:t>
      </w:r>
      <w:proofErr w:type="spellStart"/>
      <w:r>
        <w:t>μC</w:t>
      </w:r>
      <w:bookmarkEnd w:id="15"/>
      <w:proofErr w:type="spellEnd"/>
    </w:p>
    <w:p w14:paraId="5DEDE7A4" w14:textId="77777777" w:rsidR="00391E75" w:rsidRDefault="00391E75" w:rsidP="00391E75"/>
    <w:p w14:paraId="0ADC76D7" w14:textId="77777777" w:rsidR="00391E75" w:rsidRDefault="00391E75" w:rsidP="00904A7F">
      <w:pPr>
        <w:pStyle w:val="Heading3"/>
      </w:pPr>
      <w:bookmarkStart w:id="16" w:name="_Toc33882995"/>
      <w:r w:rsidRPr="00904A7F">
        <w:t>Astuces</w:t>
      </w:r>
      <w:r>
        <w:t xml:space="preserve"> de codage</w:t>
      </w:r>
      <w:bookmarkEnd w:id="16"/>
    </w:p>
    <w:p w14:paraId="46C7DE09" w14:textId="77777777" w:rsidR="00391E75" w:rsidRDefault="00391E75" w:rsidP="00391E75"/>
    <w:p w14:paraId="7C9DE77E" w14:textId="77777777" w:rsidR="00391E75" w:rsidRDefault="00391E75" w:rsidP="00733210">
      <w:r>
        <w:t>...</w:t>
      </w:r>
    </w:p>
    <w:p w14:paraId="50C6C003" w14:textId="77777777" w:rsidR="00391E75" w:rsidRDefault="00391E75" w:rsidP="00391E75"/>
    <w:p w14:paraId="73C11B03" w14:textId="77777777" w:rsidR="00391E75" w:rsidRDefault="00391E75" w:rsidP="00391E75">
      <w:pPr>
        <w:pStyle w:val="Heading1"/>
        <w:tabs>
          <w:tab w:val="left" w:pos="142"/>
          <w:tab w:val="num" w:pos="360"/>
        </w:tabs>
        <w:spacing w:before="360" w:after="240"/>
        <w:ind w:left="360" w:hanging="360"/>
      </w:pPr>
      <w:bookmarkStart w:id="17" w:name="_Toc33882996"/>
      <w:r>
        <w:t>Tests</w:t>
      </w:r>
      <w:bookmarkEnd w:id="17"/>
    </w:p>
    <w:p w14:paraId="52363FD2" w14:textId="77777777" w:rsidR="00391E75" w:rsidRDefault="00391E75" w:rsidP="00904A7F">
      <w:pPr>
        <w:pStyle w:val="Heading2"/>
      </w:pPr>
      <w:bookmarkStart w:id="18" w:name="_Toc33882997"/>
      <w:r>
        <w:t>Mise en service</w:t>
      </w:r>
      <w:bookmarkEnd w:id="18"/>
    </w:p>
    <w:p w14:paraId="063B2D57" w14:textId="77777777" w:rsidR="00391E75" w:rsidRDefault="00391E75" w:rsidP="00391E75"/>
    <w:p w14:paraId="2747121D" w14:textId="77777777" w:rsidR="00391E75" w:rsidRDefault="00391E75" w:rsidP="00733210">
      <w:pPr>
        <w:pStyle w:val="Heading2"/>
      </w:pPr>
      <w:bookmarkStart w:id="19" w:name="_Toc33882998"/>
      <w:r>
        <w:t>Rapports de mesures</w:t>
      </w:r>
      <w:bookmarkEnd w:id="19"/>
    </w:p>
    <w:p w14:paraId="6C8E9C27" w14:textId="77777777" w:rsidR="00391E75" w:rsidRDefault="00391E75" w:rsidP="00904A7F">
      <w:pPr>
        <w:pStyle w:val="Heading3"/>
      </w:pPr>
      <w:bookmarkStart w:id="20" w:name="_Toc33882999"/>
      <w:r w:rsidRPr="00904A7F">
        <w:t>But</w:t>
      </w:r>
      <w:bookmarkEnd w:id="20"/>
    </w:p>
    <w:p w14:paraId="36097828" w14:textId="77777777" w:rsidR="00391E75" w:rsidRPr="007A08AF" w:rsidRDefault="00391E75" w:rsidP="00391E75"/>
    <w:p w14:paraId="24537744" w14:textId="77777777" w:rsidR="00391E75" w:rsidRDefault="00391E75" w:rsidP="00904A7F">
      <w:pPr>
        <w:pStyle w:val="Heading3"/>
      </w:pPr>
      <w:bookmarkStart w:id="21" w:name="_Toc33883000"/>
      <w:r w:rsidRPr="00904A7F">
        <w:t>Schéma</w:t>
      </w:r>
      <w:r>
        <w:t xml:space="preserve"> de mesure</w:t>
      </w:r>
      <w:bookmarkEnd w:id="21"/>
    </w:p>
    <w:p w14:paraId="31133249" w14:textId="77777777" w:rsidR="00391E75" w:rsidRPr="007A08AF" w:rsidRDefault="00391E75" w:rsidP="00391E75"/>
    <w:p w14:paraId="487CF868" w14:textId="77777777" w:rsidR="00391E75" w:rsidRDefault="00391E75" w:rsidP="00904A7F">
      <w:pPr>
        <w:pStyle w:val="Heading3"/>
      </w:pPr>
      <w:bookmarkStart w:id="22" w:name="_Toc33883001"/>
      <w:r>
        <w:t>Liste de matériel</w:t>
      </w:r>
      <w:bookmarkEnd w:id="22"/>
    </w:p>
    <w:p w14:paraId="7D52781B" w14:textId="77777777" w:rsidR="00391E75" w:rsidRPr="007A08AF" w:rsidRDefault="00391E75" w:rsidP="00391E75"/>
    <w:p w14:paraId="5FD6AB34" w14:textId="77777777" w:rsidR="00391E75" w:rsidRDefault="00391E75" w:rsidP="00904A7F">
      <w:pPr>
        <w:pStyle w:val="Heading3"/>
      </w:pPr>
      <w:bookmarkStart w:id="23" w:name="_Toc33883002"/>
      <w:r w:rsidRPr="00904A7F">
        <w:t>Tableau</w:t>
      </w:r>
      <w:r>
        <w:t xml:space="preserve"> de mesure</w:t>
      </w:r>
      <w:bookmarkEnd w:id="23"/>
    </w:p>
    <w:p w14:paraId="4972CC6C" w14:textId="77777777" w:rsidR="00391E75" w:rsidRPr="007A08AF" w:rsidRDefault="00391E75" w:rsidP="00391E75"/>
    <w:p w14:paraId="54191F9A" w14:textId="77777777" w:rsidR="00391E75" w:rsidRDefault="00391E75" w:rsidP="00904A7F">
      <w:pPr>
        <w:pStyle w:val="Heading3"/>
      </w:pPr>
      <w:bookmarkStart w:id="24" w:name="_Toc33883003"/>
      <w:r w:rsidRPr="00904A7F">
        <w:t>Conclusion</w:t>
      </w:r>
      <w:bookmarkEnd w:id="24"/>
    </w:p>
    <w:p w14:paraId="62DE4503" w14:textId="77777777" w:rsidR="00391E75" w:rsidRDefault="00391E75" w:rsidP="00391E75"/>
    <w:p w14:paraId="040A7DC7" w14:textId="77777777" w:rsidR="00391E75" w:rsidRDefault="00391E75" w:rsidP="008B3766">
      <w:pPr>
        <w:pStyle w:val="Heading2"/>
      </w:pPr>
      <w:bookmarkStart w:id="25" w:name="_Toc33883004"/>
      <w:r>
        <w:t>Évaluation du projet</w:t>
      </w:r>
      <w:bookmarkEnd w:id="25"/>
    </w:p>
    <w:p w14:paraId="2187EE2C" w14:textId="77777777" w:rsidR="00391E75" w:rsidRDefault="00391E75" w:rsidP="00904A7F">
      <w:pPr>
        <w:pStyle w:val="Heading2"/>
      </w:pPr>
      <w:bookmarkStart w:id="26" w:name="_Toc33883005"/>
      <w:r>
        <w:t xml:space="preserve">État </w:t>
      </w:r>
      <w:r w:rsidRPr="00904A7F">
        <w:t>d'avancement</w:t>
      </w:r>
      <w:r>
        <w:t xml:space="preserve"> du projet</w:t>
      </w:r>
      <w:bookmarkEnd w:id="26"/>
    </w:p>
    <w:p w14:paraId="7845984A" w14:textId="1819C4AD" w:rsidR="00E401C5" w:rsidRDefault="00E401C5" w:rsidP="00E401C5">
      <w:r>
        <w:lastRenderedPageBreak/>
        <w:t>Le travail</w:t>
      </w:r>
      <w:r w:rsidR="008C0DB6">
        <w:t xml:space="preserve"> n’est pas terminé, cependant </w:t>
      </w:r>
      <w:r w:rsidR="009E3D4A">
        <w:t>tous les problèmes</w:t>
      </w:r>
      <w:r w:rsidR="008C0DB6">
        <w:t xml:space="preserve"> ont été identifié</w:t>
      </w:r>
      <w:r w:rsidR="009E3D4A">
        <w:t>s</w:t>
      </w:r>
      <w:r w:rsidR="008C0DB6">
        <w:t xml:space="preserve"> et </w:t>
      </w:r>
      <w:r w:rsidR="0096479D">
        <w:t>des solutions ont été trouvé</w:t>
      </w:r>
      <w:r w:rsidR="009E3D4A">
        <w:t>s</w:t>
      </w:r>
      <w:r w:rsidR="0096479D">
        <w:t xml:space="preserve">. </w:t>
      </w:r>
    </w:p>
    <w:p w14:paraId="09C82802" w14:textId="698465A9" w:rsidR="00CA43A9" w:rsidRDefault="00CA43A9" w:rsidP="00E401C5">
      <w:r>
        <w:t xml:space="preserve">Un programme </w:t>
      </w:r>
      <w:r w:rsidR="004511E4">
        <w:t xml:space="preserve">simple et très limité a été programmé dans le </w:t>
      </w:r>
      <w:r w:rsidR="00CC78B9">
        <w:t>nucléo, celle-ci permet d’ajuster l’ouverture</w:t>
      </w:r>
      <w:r w:rsidR="00CD3E16">
        <w:t xml:space="preserve"> / l’angle</w:t>
      </w:r>
      <w:r w:rsidR="00CC78B9">
        <w:t xml:space="preserve"> du clapet</w:t>
      </w:r>
      <w:r w:rsidR="000B370B">
        <w:t xml:space="preserve"> par le potentiomètre P</w:t>
      </w:r>
      <w:r w:rsidR="004A5402">
        <w:t xml:space="preserve">, avec un écart </w:t>
      </w:r>
      <w:r w:rsidR="008E467A">
        <w:t>fixe</w:t>
      </w:r>
      <w:r w:rsidR="009E33C9">
        <w:t xml:space="preserve"> contrôlant l’oscillement.</w:t>
      </w:r>
    </w:p>
    <w:p w14:paraId="1E0B4532" w14:textId="77777777" w:rsidR="007E20AB" w:rsidRPr="00E401C5" w:rsidRDefault="007E20AB" w:rsidP="00E401C5"/>
    <w:p w14:paraId="76C8CE45" w14:textId="77777777" w:rsidR="00391E75" w:rsidRDefault="00391E75" w:rsidP="00391E75"/>
    <w:p w14:paraId="109E276D" w14:textId="77777777" w:rsidR="00391E75" w:rsidRDefault="00391E75" w:rsidP="00904A7F">
      <w:pPr>
        <w:pStyle w:val="Heading2"/>
      </w:pPr>
      <w:bookmarkStart w:id="27" w:name="_Toc33883006"/>
      <w:r>
        <w:t xml:space="preserve">Travaux </w:t>
      </w:r>
      <w:r w:rsidRPr="00904A7F">
        <w:t>restants</w:t>
      </w:r>
      <w:r>
        <w:t xml:space="preserve"> à effectuer</w:t>
      </w:r>
      <w:bookmarkEnd w:id="27"/>
    </w:p>
    <w:p w14:paraId="6701ACA2" w14:textId="3C02A17F" w:rsidR="00746313" w:rsidRDefault="00746313" w:rsidP="00746313">
      <w:r>
        <w:t xml:space="preserve">Faire </w:t>
      </w:r>
      <w:r w:rsidR="00481AF9">
        <w:t>le code qui régule le PID</w:t>
      </w:r>
    </w:p>
    <w:p w14:paraId="5F092F44" w14:textId="4D3CF387" w:rsidR="005629E1" w:rsidRDefault="005629E1" w:rsidP="00746313">
      <w:r>
        <w:t xml:space="preserve">Adaptation pour que le capteur de distance sort une valeur ADC </w:t>
      </w:r>
      <w:r w:rsidR="00275433">
        <w:t>linéaire.</w:t>
      </w:r>
    </w:p>
    <w:p w14:paraId="50E85936" w14:textId="77777777" w:rsidR="00275433" w:rsidRPr="00746313" w:rsidRDefault="00275433" w:rsidP="00746313"/>
    <w:p w14:paraId="1E5B4BE7" w14:textId="77777777" w:rsidR="00391E75" w:rsidRPr="00755AE2" w:rsidRDefault="00391E75" w:rsidP="00391E75"/>
    <w:p w14:paraId="2F7BA573" w14:textId="77777777" w:rsidR="00391E75" w:rsidRDefault="00391E75" w:rsidP="00904A7F">
      <w:pPr>
        <w:pStyle w:val="Heading2"/>
      </w:pPr>
      <w:bookmarkStart w:id="28" w:name="_Toc33883007"/>
      <w:r w:rsidRPr="00904A7F">
        <w:t>Améliorations</w:t>
      </w:r>
      <w:bookmarkEnd w:id="28"/>
    </w:p>
    <w:p w14:paraId="50B03E3A" w14:textId="2FCBCCB3" w:rsidR="00174C76" w:rsidRDefault="00174C76" w:rsidP="00F8716A">
      <w:r>
        <w:t>Mécanique</w:t>
      </w:r>
    </w:p>
    <w:p w14:paraId="0F679F2E" w14:textId="0C93BB5E" w:rsidR="00883DF5" w:rsidRDefault="00883DF5" w:rsidP="00F8716A">
      <w:pPr>
        <w:pStyle w:val="ListParagraph"/>
        <w:numPr>
          <w:ilvl w:val="0"/>
          <w:numId w:val="14"/>
        </w:numPr>
      </w:pPr>
      <w:r>
        <w:t>Revoir les dimensions de la clapett</w:t>
      </w:r>
      <w:r w:rsidR="00F8716A">
        <w:t xml:space="preserve">e afin </w:t>
      </w:r>
      <w:r w:rsidR="00D01641">
        <w:t xml:space="preserve">d’avoir une </w:t>
      </w:r>
    </w:p>
    <w:p w14:paraId="09320425" w14:textId="7A1FF4E7" w:rsidR="00F8716A" w:rsidRDefault="00380170" w:rsidP="00F8716A">
      <w:pPr>
        <w:pStyle w:val="ListParagraph"/>
        <w:numPr>
          <w:ilvl w:val="0"/>
          <w:numId w:val="14"/>
        </w:numPr>
      </w:pPr>
      <w:r>
        <w:t>Revoir la solution connectant le servo-moteur à</w:t>
      </w:r>
      <w:r w:rsidR="004632A6">
        <w:t xml:space="preserve"> la clapette</w:t>
      </w:r>
    </w:p>
    <w:p w14:paraId="1300F187" w14:textId="4C6E4CC1" w:rsidR="004632A6" w:rsidRDefault="004632A6" w:rsidP="00F8716A">
      <w:pPr>
        <w:pStyle w:val="ListParagraph"/>
        <w:numPr>
          <w:ilvl w:val="0"/>
          <w:numId w:val="14"/>
        </w:numPr>
      </w:pPr>
      <w:r>
        <w:t xml:space="preserve">Comprendre le </w:t>
      </w:r>
      <w:proofErr w:type="spellStart"/>
      <w:r>
        <w:t>méchanisme</w:t>
      </w:r>
      <w:proofErr w:type="spellEnd"/>
      <w:r>
        <w:t xml:space="preserve"> qui permet d’améliorer le flux d’air</w:t>
      </w:r>
      <w:r w:rsidR="001E18BD">
        <w:t xml:space="preserve"> et</w:t>
      </w:r>
      <w:r w:rsidR="001E18BD">
        <w:br/>
        <w:t xml:space="preserve">Trouver </w:t>
      </w:r>
      <w:r w:rsidR="002F6617">
        <w:t>une solution plus permanente que du scotch et carton scotché</w:t>
      </w:r>
    </w:p>
    <w:p w14:paraId="0E00268D" w14:textId="405FAB74" w:rsidR="002F6617" w:rsidRPr="00174C76" w:rsidRDefault="002D75F9" w:rsidP="00F8716A">
      <w:pPr>
        <w:pStyle w:val="ListParagraph"/>
        <w:numPr>
          <w:ilvl w:val="0"/>
          <w:numId w:val="14"/>
        </w:numPr>
      </w:pPr>
      <w:r>
        <w:t xml:space="preserve">(optionnel) Allonger </w:t>
      </w:r>
      <w:r w:rsidR="0017036C">
        <w:t xml:space="preserve">le tube pour prendre avantage de la distance garantie par le capteur de distance </w:t>
      </w:r>
      <w:r w:rsidR="009458A7">
        <w:t>« </w:t>
      </w:r>
      <w:r w:rsidR="0017036C">
        <w:t xml:space="preserve">IR </w:t>
      </w:r>
      <w:r w:rsidR="009458A7">
        <w:t xml:space="preserve">Click » de 10cm à 150cm </w:t>
      </w:r>
      <w:r w:rsidR="009458A7">
        <w:rPr>
          <w:color w:val="FF0000"/>
        </w:rPr>
        <w:t>(</w:t>
      </w:r>
      <w:r w:rsidR="00FD3B6C">
        <w:rPr>
          <w:color w:val="FF0000"/>
        </w:rPr>
        <w:t xml:space="preserve">En cas de changement de la tube, </w:t>
      </w:r>
      <w:r w:rsidR="00FF0836">
        <w:rPr>
          <w:color w:val="FF0000"/>
        </w:rPr>
        <w:t xml:space="preserve">le code de la partie contrôlant </w:t>
      </w:r>
      <w:r w:rsidR="00BE2A55">
        <w:rPr>
          <w:color w:val="FF0000"/>
        </w:rPr>
        <w:t>l’affichage du niveau ainsi que adaptation Log SERA à revoir)</w:t>
      </w:r>
    </w:p>
    <w:p w14:paraId="35870006" w14:textId="77777777" w:rsidR="00391E75" w:rsidRDefault="00391E75" w:rsidP="00391E75"/>
    <w:p w14:paraId="766F11FA" w14:textId="1C24B3D1" w:rsidR="00644A26" w:rsidRDefault="003F6EBF" w:rsidP="00644A26">
      <w:r>
        <w:t>Codage</w:t>
      </w:r>
    </w:p>
    <w:p w14:paraId="2718491B" w14:textId="3CEF0014" w:rsidR="00721426" w:rsidRDefault="00A47BE0" w:rsidP="005D4EC3">
      <w:pPr>
        <w:pStyle w:val="ListParagraph"/>
        <w:numPr>
          <w:ilvl w:val="0"/>
          <w:numId w:val="14"/>
        </w:numPr>
      </w:pPr>
      <w:r>
        <w:t>Trouver une base afin que la clapette s’ajuste correctement sans intervention</w:t>
      </w:r>
      <w:r w:rsidR="00371C1E">
        <w:t xml:space="preserve"> manuelle (</w:t>
      </w:r>
      <w:r w:rsidR="00721426">
        <w:t>afin d’éviter qu’elle se colle à un des deux extrêmes)</w:t>
      </w:r>
    </w:p>
    <w:p w14:paraId="44AF5079" w14:textId="183E3F8A" w:rsidR="00A47BE0" w:rsidRDefault="00371C1E" w:rsidP="00644A26">
      <w:r>
        <w:t xml:space="preserve"> </w:t>
      </w:r>
    </w:p>
    <w:p w14:paraId="22A814FE" w14:textId="77777777" w:rsidR="00644A26" w:rsidRDefault="00644A26" w:rsidP="00644A26"/>
    <w:p w14:paraId="6FC95439" w14:textId="6D8B3585" w:rsidR="00644A26" w:rsidRDefault="00644A26" w:rsidP="00644A26">
      <w:proofErr w:type="spellStart"/>
      <w:r>
        <w:t>Board</w:t>
      </w:r>
      <w:proofErr w:type="spellEnd"/>
    </w:p>
    <w:p w14:paraId="28FEDF59" w14:textId="194175EB" w:rsidR="00644A26" w:rsidRDefault="00E73A50" w:rsidP="00644A26">
      <w:pPr>
        <w:pStyle w:val="ListParagraph"/>
        <w:numPr>
          <w:ilvl w:val="0"/>
          <w:numId w:val="14"/>
        </w:numPr>
      </w:pPr>
      <w:r>
        <w:t xml:space="preserve">NE PAS CONNECTER </w:t>
      </w:r>
      <w:r w:rsidR="004D5148">
        <w:t xml:space="preserve">UN ORDINATEUR AU NUCLEO SI </w:t>
      </w:r>
      <w:r w:rsidR="00907F46">
        <w:t>LE SYSTÈME EST ALIMENTÉ PAR DU 12V</w:t>
      </w:r>
      <w:r w:rsidR="00594397">
        <w:br/>
        <w:t>R</w:t>
      </w:r>
      <w:r w:rsidR="00075280">
        <w:t>isque de CC la carte mère de l’ordinateur</w:t>
      </w:r>
    </w:p>
    <w:p w14:paraId="6E7D23AF" w14:textId="645D4B78" w:rsidR="002C2E29" w:rsidRDefault="00D400CE" w:rsidP="002C2E29">
      <w:pPr>
        <w:pStyle w:val="ListParagraph"/>
        <w:numPr>
          <w:ilvl w:val="0"/>
          <w:numId w:val="14"/>
        </w:numPr>
      </w:pPr>
      <w:r>
        <w:t xml:space="preserve">Changer le design du </w:t>
      </w:r>
      <w:proofErr w:type="spellStart"/>
      <w:r w:rsidR="0013664E">
        <w:t>res</w:t>
      </w:r>
      <w:proofErr w:type="spellEnd"/>
      <w:r w:rsidR="0013664E">
        <w:t xml:space="preserve"> rotatif , en ce moment monter = diminue valeur ADC</w:t>
      </w:r>
      <w:r w:rsidR="00B50F55">
        <w:br/>
        <w:t>ce qui nécessite de faire 4095 – valeur</w:t>
      </w:r>
    </w:p>
    <w:p w14:paraId="2F67ABA3" w14:textId="6AAEABEE" w:rsidR="0001549A" w:rsidRDefault="0001549A" w:rsidP="002C2E29">
      <w:pPr>
        <w:pStyle w:val="ListParagraph"/>
        <w:numPr>
          <w:ilvl w:val="0"/>
          <w:numId w:val="14"/>
        </w:numPr>
      </w:pPr>
      <w:r>
        <w:t xml:space="preserve">Changer </w:t>
      </w:r>
      <w:r w:rsidR="00520952">
        <w:t xml:space="preserve">l’orientation des </w:t>
      </w:r>
    </w:p>
    <w:p w14:paraId="599BDBC7" w14:textId="77777777" w:rsidR="00644A26" w:rsidRDefault="00644A26" w:rsidP="00644A26"/>
    <w:p w14:paraId="748DCB0B" w14:textId="77777777" w:rsidR="00904A7F" w:rsidRDefault="00391E75" w:rsidP="008B3766">
      <w:pPr>
        <w:pStyle w:val="Heading1"/>
      </w:pPr>
      <w:bookmarkStart w:id="29" w:name="_Toc33883008"/>
      <w:r>
        <w:t>Conclusion</w:t>
      </w:r>
      <w:bookmarkEnd w:id="29"/>
    </w:p>
    <w:p w14:paraId="404D0928" w14:textId="2C8D5C1A" w:rsidR="00F577ED" w:rsidRDefault="00F577ED" w:rsidP="00F577ED">
      <w:r>
        <w:t xml:space="preserve">C’est un projet très intéressant, j’ai par contre </w:t>
      </w:r>
      <w:r w:rsidR="007501DC">
        <w:t xml:space="preserve">mis </w:t>
      </w:r>
      <w:r>
        <w:t xml:space="preserve">assez beaucoup de temps </w:t>
      </w:r>
      <w:r w:rsidR="007501DC">
        <w:t xml:space="preserve">à tester directement les limites et fonctionnement du montage en </w:t>
      </w:r>
      <w:r w:rsidR="000F5F11">
        <w:t xml:space="preserve">elle-même, et du </w:t>
      </w:r>
      <w:r w:rsidR="00941551">
        <w:t>mécanisme</w:t>
      </w:r>
      <w:r w:rsidR="000F5F11">
        <w:t xml:space="preserve"> d</w:t>
      </w:r>
      <w:r w:rsidR="00941551">
        <w:t>u</w:t>
      </w:r>
      <w:r w:rsidR="000F5F11">
        <w:t xml:space="preserve"> clapet.</w:t>
      </w:r>
      <w:r w:rsidR="000F5F11">
        <w:br/>
        <w:t xml:space="preserve">Puis </w:t>
      </w:r>
      <w:r w:rsidR="00AC6586">
        <w:t>tenter</w:t>
      </w:r>
      <w:r w:rsidR="000F5F11">
        <w:t xml:space="preserve"> de résoudre ces problèmes</w:t>
      </w:r>
      <w:r w:rsidR="00AC6586">
        <w:t>, ce qui a été relativement accomplie.</w:t>
      </w:r>
    </w:p>
    <w:p w14:paraId="6504E39C" w14:textId="03C3119C" w:rsidR="00AC6586" w:rsidRDefault="00AC6586" w:rsidP="00F577ED"/>
    <w:p w14:paraId="51F6423B" w14:textId="77777777" w:rsidR="00F577ED" w:rsidRDefault="00F577ED" w:rsidP="00F577ED"/>
    <w:p w14:paraId="1718B874" w14:textId="77777777" w:rsidR="00F577ED" w:rsidRPr="00F577ED" w:rsidRDefault="00F577ED" w:rsidP="00F577ED">
      <w:pPr>
        <w:sectPr w:rsidR="00F577ED" w:rsidRPr="00F577ED" w:rsidSect="00B75D73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 w:code="9"/>
          <w:pgMar w:top="1134" w:right="851" w:bottom="993" w:left="1134" w:header="567" w:footer="567" w:gutter="0"/>
          <w:cols w:space="720"/>
          <w:titlePg/>
          <w:docGrid w:linePitch="299"/>
        </w:sectPr>
      </w:pPr>
    </w:p>
    <w:p w14:paraId="2A68FE8D" w14:textId="77777777" w:rsidR="00391E75" w:rsidRDefault="00391E75" w:rsidP="008B3766">
      <w:pPr>
        <w:pStyle w:val="Annexe1"/>
        <w:numPr>
          <w:ilvl w:val="0"/>
          <w:numId w:val="0"/>
        </w:numPr>
      </w:pPr>
    </w:p>
    <w:p w14:paraId="18FA3AD8" w14:textId="77777777" w:rsidR="00391E75" w:rsidRDefault="00391E75" w:rsidP="00733210">
      <w:pPr>
        <w:pStyle w:val="Annexe1"/>
      </w:pPr>
      <w:bookmarkStart w:id="30" w:name="_Ref209600700"/>
      <w:bookmarkStart w:id="31" w:name="_Toc33883009"/>
      <w:r w:rsidRPr="00733210">
        <w:t>Planification</w:t>
      </w:r>
      <w:bookmarkEnd w:id="30"/>
      <w:bookmarkEnd w:id="31"/>
    </w:p>
    <w:p w14:paraId="52B03F38" w14:textId="77777777" w:rsidR="00391E75" w:rsidRDefault="00391E75" w:rsidP="00391E75"/>
    <w:p w14:paraId="4E761D83" w14:textId="77777777" w:rsidR="00391E75" w:rsidRDefault="00391E75" w:rsidP="008B3766">
      <w:pPr>
        <w:pStyle w:val="Annexe2"/>
        <w:numPr>
          <w:ilvl w:val="1"/>
          <w:numId w:val="12"/>
        </w:numPr>
      </w:pPr>
      <w:bookmarkStart w:id="32" w:name="_Toc33883010"/>
      <w:r w:rsidRPr="00904A7F">
        <w:t>Journal</w:t>
      </w:r>
      <w:r>
        <w:t xml:space="preserve"> de </w:t>
      </w:r>
      <w:r w:rsidRPr="008B3766">
        <w:t>travail</w:t>
      </w:r>
      <w:bookmarkEnd w:id="32"/>
    </w:p>
    <w:p w14:paraId="24570016" w14:textId="77777777" w:rsidR="00391E75" w:rsidRDefault="00391E75" w:rsidP="00391E75"/>
    <w:p w14:paraId="38AB0922" w14:textId="77777777" w:rsidR="00391E75" w:rsidRDefault="00391E75" w:rsidP="008B3766">
      <w:pPr>
        <w:pStyle w:val="Annexe1"/>
      </w:pPr>
      <w:bookmarkStart w:id="33" w:name="_Toc33883011"/>
      <w:r w:rsidRPr="00904A7F">
        <w:t>Documents</w:t>
      </w:r>
      <w:r>
        <w:t xml:space="preserve"> de production</w:t>
      </w:r>
      <w:bookmarkEnd w:id="33"/>
    </w:p>
    <w:p w14:paraId="148A3F96" w14:textId="77777777" w:rsidR="00391E75" w:rsidRDefault="00391E75" w:rsidP="008B3766">
      <w:pPr>
        <w:pStyle w:val="Annexe2"/>
      </w:pPr>
      <w:bookmarkStart w:id="34" w:name="_Toc33883012"/>
      <w:r w:rsidRPr="00904A7F">
        <w:t>Schémas</w:t>
      </w:r>
      <w:bookmarkEnd w:id="34"/>
    </w:p>
    <w:p w14:paraId="16B615FE" w14:textId="77777777" w:rsidR="00391E75" w:rsidRPr="007A08AF" w:rsidRDefault="00391E75" w:rsidP="00391E75"/>
    <w:p w14:paraId="62766319" w14:textId="77777777" w:rsidR="00391E75" w:rsidRDefault="00391E75" w:rsidP="008B3766">
      <w:pPr>
        <w:pStyle w:val="Annexe2"/>
      </w:pPr>
      <w:bookmarkStart w:id="35" w:name="_Toc33883013"/>
      <w:r w:rsidRPr="00904A7F">
        <w:t>Plan</w:t>
      </w:r>
      <w:r>
        <w:t xml:space="preserve"> d'implantation</w:t>
      </w:r>
      <w:bookmarkEnd w:id="35"/>
    </w:p>
    <w:p w14:paraId="72C4AE44" w14:textId="77777777" w:rsidR="00391E75" w:rsidRPr="007A08AF" w:rsidRDefault="00391E75" w:rsidP="00391E75"/>
    <w:p w14:paraId="7E5E4E07" w14:textId="77777777" w:rsidR="00391E75" w:rsidRDefault="00391E75" w:rsidP="008B3766">
      <w:pPr>
        <w:pStyle w:val="Annexe2"/>
      </w:pPr>
      <w:bookmarkStart w:id="36" w:name="_Toc33883014"/>
      <w:r w:rsidRPr="00904A7F">
        <w:t>Liste</w:t>
      </w:r>
      <w:r>
        <w:t xml:space="preserve"> de pièces</w:t>
      </w:r>
      <w:bookmarkEnd w:id="36"/>
    </w:p>
    <w:p w14:paraId="02E44EF8" w14:textId="77777777" w:rsidR="00391E75" w:rsidRDefault="00391E75" w:rsidP="00391E75"/>
    <w:p w14:paraId="0BB62D47" w14:textId="77777777" w:rsidR="00391E75" w:rsidRDefault="00391E75" w:rsidP="008B3766">
      <w:pPr>
        <w:pStyle w:val="Annexe1"/>
      </w:pPr>
      <w:bookmarkStart w:id="37" w:name="_Toc33883015"/>
      <w:r w:rsidRPr="00904A7F">
        <w:t>Data</w:t>
      </w:r>
      <w:r>
        <w:t xml:space="preserve"> Sheets</w:t>
      </w:r>
      <w:bookmarkEnd w:id="37"/>
    </w:p>
    <w:p w14:paraId="66F3C493" w14:textId="77777777" w:rsidR="00391E75" w:rsidRPr="007A08AF" w:rsidRDefault="00391E75" w:rsidP="00391E75"/>
    <w:p w14:paraId="30C92CB0" w14:textId="77777777" w:rsidR="00AB009C" w:rsidRPr="00391E75" w:rsidRDefault="00AB009C" w:rsidP="00391E75">
      <w:pPr>
        <w:rPr>
          <w:szCs w:val="24"/>
        </w:rPr>
      </w:pPr>
    </w:p>
    <w:sectPr w:rsidR="00AB009C" w:rsidRPr="00391E75" w:rsidSect="00B75D73">
      <w:pgSz w:w="11906" w:h="16838" w:code="9"/>
      <w:pgMar w:top="1134" w:right="851" w:bottom="993" w:left="1134" w:header="567" w:footer="56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C5CDF" w14:textId="77777777" w:rsidR="00B75D73" w:rsidRDefault="00B75D73">
      <w:r>
        <w:separator/>
      </w:r>
    </w:p>
  </w:endnote>
  <w:endnote w:type="continuationSeparator" w:id="0">
    <w:p w14:paraId="7FEF6F79" w14:textId="77777777" w:rsidR="00B75D73" w:rsidRDefault="00B75D73">
      <w:r>
        <w:continuationSeparator/>
      </w:r>
    </w:p>
  </w:endnote>
  <w:endnote w:type="continuationNotice" w:id="1">
    <w:p w14:paraId="1E7EEAB6" w14:textId="77777777" w:rsidR="00B75D73" w:rsidRDefault="00B75D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ETML">
    <w:altName w:val="Calibr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FF2A6" w14:textId="77777777" w:rsidR="00D67F64" w:rsidRPr="0034641F" w:rsidRDefault="00306853" w:rsidP="00306853">
    <w:pPr>
      <w:pStyle w:val="Footer"/>
      <w:pBdr>
        <w:top w:val="single" w:sz="4" w:space="1" w:color="auto"/>
      </w:pBdr>
    </w:pPr>
    <w:r>
      <w:ptab w:relativeTo="margin" w:alignment="center" w:leader="none"/>
    </w:r>
    <w:r w:rsidRPr="009F5682">
      <w:rPr>
        <w:snapToGrid w:val="0"/>
        <w:sz w:val="18"/>
        <w:szCs w:val="18"/>
      </w:rPr>
      <w:t xml:space="preserve">Page </w:t>
    </w:r>
    <w:r w:rsidRPr="009F5682">
      <w:rPr>
        <w:snapToGrid w:val="0"/>
        <w:sz w:val="18"/>
        <w:szCs w:val="18"/>
      </w:rPr>
      <w:fldChar w:fldCharType="begin"/>
    </w:r>
    <w:r w:rsidRPr="009F5682">
      <w:rPr>
        <w:snapToGrid w:val="0"/>
        <w:sz w:val="18"/>
        <w:szCs w:val="18"/>
      </w:rPr>
      <w:instrText xml:space="preserve"> PAGE </w:instrText>
    </w:r>
    <w:r w:rsidRPr="009F5682">
      <w:rPr>
        <w:snapToGrid w:val="0"/>
        <w:sz w:val="18"/>
        <w:szCs w:val="18"/>
      </w:rPr>
      <w:fldChar w:fldCharType="separate"/>
    </w:r>
    <w:r>
      <w:rPr>
        <w:snapToGrid w:val="0"/>
        <w:sz w:val="18"/>
        <w:szCs w:val="18"/>
      </w:rPr>
      <w:t>4</w:t>
    </w:r>
    <w:r w:rsidRPr="009F5682">
      <w:rPr>
        <w:snapToGrid w:val="0"/>
        <w:sz w:val="18"/>
        <w:szCs w:val="18"/>
      </w:rPr>
      <w:fldChar w:fldCharType="end"/>
    </w:r>
    <w:r w:rsidRPr="009F5682">
      <w:rPr>
        <w:snapToGrid w:val="0"/>
        <w:sz w:val="18"/>
        <w:szCs w:val="18"/>
      </w:rPr>
      <w:t xml:space="preserve"> sur </w:t>
    </w:r>
    <w:r w:rsidRPr="009F5682">
      <w:rPr>
        <w:snapToGrid w:val="0"/>
        <w:sz w:val="18"/>
        <w:szCs w:val="18"/>
      </w:rPr>
      <w:fldChar w:fldCharType="begin"/>
    </w:r>
    <w:r w:rsidRPr="009F5682">
      <w:rPr>
        <w:snapToGrid w:val="0"/>
        <w:sz w:val="18"/>
        <w:szCs w:val="18"/>
      </w:rPr>
      <w:instrText xml:space="preserve"> NUMPAGES </w:instrText>
    </w:r>
    <w:r w:rsidRPr="009F5682">
      <w:rPr>
        <w:snapToGrid w:val="0"/>
        <w:sz w:val="18"/>
        <w:szCs w:val="18"/>
      </w:rPr>
      <w:fldChar w:fldCharType="separate"/>
    </w:r>
    <w:r>
      <w:rPr>
        <w:snapToGrid w:val="0"/>
        <w:sz w:val="18"/>
        <w:szCs w:val="18"/>
      </w:rPr>
      <w:t>4</w:t>
    </w:r>
    <w:r w:rsidRPr="009F5682">
      <w:rPr>
        <w:snapToGrid w:val="0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126"/>
      <w:gridCol w:w="1672"/>
      <w:gridCol w:w="4123"/>
    </w:tblGrid>
    <w:tr w:rsidR="00D67F64" w14:paraId="518182BD" w14:textId="77777777" w:rsidTr="009F5682">
      <w:tc>
        <w:tcPr>
          <w:tcW w:w="4219" w:type="dxa"/>
          <w:tcMar>
            <w:top w:w="28" w:type="dxa"/>
          </w:tcMar>
        </w:tcPr>
        <w:p w14:paraId="7D03645F" w14:textId="77777777" w:rsidR="00D67F64" w:rsidRDefault="00D67F64">
          <w:pPr>
            <w:pStyle w:val="Footer"/>
            <w:tabs>
              <w:tab w:val="clear" w:pos="4536"/>
              <w:tab w:val="clear" w:pos="9072"/>
              <w:tab w:val="right" w:pos="9923"/>
            </w:tabs>
            <w:rPr>
              <w:sz w:val="12"/>
            </w:rPr>
          </w:pPr>
          <w:r>
            <w:rPr>
              <w:sz w:val="12"/>
            </w:rPr>
            <w:t xml:space="preserve">Auteur : </w:t>
          </w:r>
          <w:r>
            <w:rPr>
              <w:sz w:val="12"/>
            </w:rPr>
            <w:fldChar w:fldCharType="begin"/>
          </w:r>
          <w:r>
            <w:rPr>
              <w:sz w:val="12"/>
            </w:rPr>
            <w:instrText xml:space="preserve"> USERINITIALS   \* MERGEFORMAT </w:instrText>
          </w:r>
          <w:r>
            <w:rPr>
              <w:sz w:val="12"/>
            </w:rPr>
            <w:fldChar w:fldCharType="separate"/>
          </w:r>
          <w:r w:rsidR="008F2B5B">
            <w:rPr>
              <w:noProof/>
              <w:sz w:val="12"/>
            </w:rPr>
            <w:t>tb</w:t>
          </w:r>
          <w:r>
            <w:rPr>
              <w:sz w:val="12"/>
            </w:rPr>
            <w:fldChar w:fldCharType="end"/>
          </w:r>
        </w:p>
        <w:p w14:paraId="062E828E" w14:textId="77777777" w:rsidR="00D67F64" w:rsidRDefault="00D67F64">
          <w:pPr>
            <w:pStyle w:val="Footer"/>
            <w:tabs>
              <w:tab w:val="clear" w:pos="4536"/>
              <w:tab w:val="clear" w:pos="9072"/>
              <w:tab w:val="right" w:pos="9923"/>
            </w:tabs>
            <w:rPr>
              <w:sz w:val="12"/>
            </w:rPr>
          </w:pPr>
          <w:r>
            <w:rPr>
              <w:sz w:val="12"/>
            </w:rPr>
            <w:t>Modifié par :</w:t>
          </w:r>
        </w:p>
        <w:p w14:paraId="415346BF" w14:textId="0F330FB8" w:rsidR="00D67F64" w:rsidRDefault="00D67F64">
          <w:pPr>
            <w:pStyle w:val="Footer"/>
            <w:tabs>
              <w:tab w:val="clear" w:pos="4536"/>
              <w:tab w:val="clear" w:pos="9072"/>
              <w:tab w:val="right" w:pos="9923"/>
            </w:tabs>
            <w:rPr>
              <w:sz w:val="12"/>
            </w:rPr>
          </w:pPr>
          <w:r>
            <w:rPr>
              <w:sz w:val="12"/>
            </w:rPr>
            <w:t xml:space="preserve">Dernière modification le </w:t>
          </w:r>
          <w:r>
            <w:rPr>
              <w:sz w:val="12"/>
            </w:rPr>
            <w:fldChar w:fldCharType="begin"/>
          </w:r>
          <w:r>
            <w:rPr>
              <w:sz w:val="12"/>
            </w:rPr>
            <w:instrText xml:space="preserve"> SAVEDATE  \@ "dd/MM/yyyy HH:mm"  \* MERGEFORMAT </w:instrText>
          </w:r>
          <w:r>
            <w:rPr>
              <w:sz w:val="12"/>
            </w:rPr>
            <w:fldChar w:fldCharType="separate"/>
          </w:r>
          <w:r w:rsidR="00427523">
            <w:rPr>
              <w:noProof/>
              <w:sz w:val="12"/>
            </w:rPr>
            <w:t xml:space="preserve">/01/2024 </w:t>
          </w:r>
          <w:r>
            <w:rPr>
              <w:sz w:val="12"/>
            </w:rPr>
            <w:fldChar w:fldCharType="end"/>
          </w:r>
        </w:p>
      </w:tc>
      <w:tc>
        <w:tcPr>
          <w:tcW w:w="1701" w:type="dxa"/>
          <w:tcMar>
            <w:top w:w="28" w:type="dxa"/>
          </w:tcMar>
          <w:vAlign w:val="center"/>
        </w:tcPr>
        <w:p w14:paraId="32CDD9F7" w14:textId="77777777" w:rsidR="00D67F64" w:rsidRPr="009F5682" w:rsidRDefault="00D67F64" w:rsidP="001E7321">
          <w:pPr>
            <w:pStyle w:val="Footer"/>
            <w:tabs>
              <w:tab w:val="clear" w:pos="4536"/>
              <w:tab w:val="clear" w:pos="9072"/>
              <w:tab w:val="right" w:pos="9923"/>
            </w:tabs>
            <w:jc w:val="center"/>
            <w:rPr>
              <w:sz w:val="18"/>
              <w:szCs w:val="18"/>
            </w:rPr>
          </w:pPr>
          <w:r w:rsidRPr="009F5682">
            <w:rPr>
              <w:snapToGrid w:val="0"/>
              <w:sz w:val="18"/>
              <w:szCs w:val="18"/>
            </w:rPr>
            <w:t xml:space="preserve">Page </w:t>
          </w:r>
          <w:r w:rsidRPr="009F5682">
            <w:rPr>
              <w:snapToGrid w:val="0"/>
              <w:sz w:val="18"/>
              <w:szCs w:val="18"/>
            </w:rPr>
            <w:fldChar w:fldCharType="begin"/>
          </w:r>
          <w:r w:rsidRPr="009F5682">
            <w:rPr>
              <w:snapToGrid w:val="0"/>
              <w:sz w:val="18"/>
              <w:szCs w:val="18"/>
            </w:rPr>
            <w:instrText xml:space="preserve"> PAGE </w:instrText>
          </w:r>
          <w:r w:rsidRPr="009F5682">
            <w:rPr>
              <w:snapToGrid w:val="0"/>
              <w:sz w:val="18"/>
              <w:szCs w:val="18"/>
            </w:rPr>
            <w:fldChar w:fldCharType="separate"/>
          </w:r>
          <w:r w:rsidR="00CC0737">
            <w:rPr>
              <w:noProof/>
              <w:snapToGrid w:val="0"/>
              <w:sz w:val="18"/>
              <w:szCs w:val="18"/>
            </w:rPr>
            <w:t>1</w:t>
          </w:r>
          <w:r w:rsidRPr="009F5682">
            <w:rPr>
              <w:snapToGrid w:val="0"/>
              <w:sz w:val="18"/>
              <w:szCs w:val="18"/>
            </w:rPr>
            <w:fldChar w:fldCharType="end"/>
          </w:r>
          <w:r w:rsidRPr="009F5682">
            <w:rPr>
              <w:snapToGrid w:val="0"/>
              <w:sz w:val="18"/>
              <w:szCs w:val="18"/>
            </w:rPr>
            <w:t xml:space="preserve"> sur </w:t>
          </w:r>
          <w:r w:rsidRPr="009F5682">
            <w:rPr>
              <w:snapToGrid w:val="0"/>
              <w:sz w:val="18"/>
              <w:szCs w:val="18"/>
            </w:rPr>
            <w:fldChar w:fldCharType="begin"/>
          </w:r>
          <w:r w:rsidRPr="009F5682">
            <w:rPr>
              <w:snapToGrid w:val="0"/>
              <w:sz w:val="18"/>
              <w:szCs w:val="18"/>
            </w:rPr>
            <w:instrText xml:space="preserve"> NUMPAGES </w:instrText>
          </w:r>
          <w:r w:rsidRPr="009F5682">
            <w:rPr>
              <w:snapToGrid w:val="0"/>
              <w:sz w:val="18"/>
              <w:szCs w:val="18"/>
            </w:rPr>
            <w:fldChar w:fldCharType="separate"/>
          </w:r>
          <w:r w:rsidR="00CC0737">
            <w:rPr>
              <w:noProof/>
              <w:snapToGrid w:val="0"/>
              <w:sz w:val="18"/>
              <w:szCs w:val="18"/>
            </w:rPr>
            <w:t>4</w:t>
          </w:r>
          <w:r w:rsidRPr="009F5682">
            <w:rPr>
              <w:snapToGrid w:val="0"/>
              <w:sz w:val="18"/>
              <w:szCs w:val="18"/>
            </w:rPr>
            <w:fldChar w:fldCharType="end"/>
          </w:r>
        </w:p>
      </w:tc>
      <w:tc>
        <w:tcPr>
          <w:tcW w:w="4217" w:type="dxa"/>
          <w:tcMar>
            <w:top w:w="28" w:type="dxa"/>
          </w:tcMar>
          <w:vAlign w:val="center"/>
        </w:tcPr>
        <w:p w14:paraId="1E2FA4A3" w14:textId="77777777" w:rsidR="00D67F64" w:rsidRDefault="00D67F64" w:rsidP="00A343DB">
          <w:pPr>
            <w:pStyle w:val="Footer"/>
            <w:tabs>
              <w:tab w:val="clear" w:pos="4536"/>
              <w:tab w:val="clear" w:pos="9072"/>
              <w:tab w:val="right" w:pos="9923"/>
            </w:tabs>
            <w:jc w:val="right"/>
            <w:rPr>
              <w:sz w:val="12"/>
            </w:rPr>
          </w:pPr>
          <w:r>
            <w:rPr>
              <w:sz w:val="12"/>
            </w:rPr>
            <w:t xml:space="preserve">Créé le </w:t>
          </w:r>
          <w:r>
            <w:rPr>
              <w:sz w:val="12"/>
            </w:rPr>
            <w:fldChar w:fldCharType="begin"/>
          </w:r>
          <w:r>
            <w:rPr>
              <w:sz w:val="12"/>
            </w:rPr>
            <w:instrText xml:space="preserve"> CREATEDATE  \@ "dd/MM/yyyy"  \* MERGEFORMAT </w:instrText>
          </w:r>
          <w:r>
            <w:rPr>
              <w:sz w:val="12"/>
            </w:rPr>
            <w:fldChar w:fldCharType="separate"/>
          </w:r>
          <w:r w:rsidR="008F2B5B">
            <w:rPr>
              <w:noProof/>
              <w:sz w:val="12"/>
            </w:rPr>
            <w:t>02/04/2023</w:t>
          </w:r>
          <w:r>
            <w:rPr>
              <w:sz w:val="12"/>
            </w:rPr>
            <w:fldChar w:fldCharType="end"/>
          </w:r>
        </w:p>
        <w:p w14:paraId="24CBB4C4" w14:textId="77777777" w:rsidR="00D67F64" w:rsidRDefault="00D67F64" w:rsidP="00A343DB">
          <w:pPr>
            <w:pStyle w:val="Footer"/>
            <w:tabs>
              <w:tab w:val="clear" w:pos="4536"/>
              <w:tab w:val="clear" w:pos="9072"/>
              <w:tab w:val="right" w:pos="9923"/>
            </w:tabs>
            <w:jc w:val="right"/>
            <w:rPr>
              <w:sz w:val="12"/>
            </w:rPr>
          </w:pPr>
          <w:r>
            <w:rPr>
              <w:sz w:val="12"/>
            </w:rPr>
            <w:t xml:space="preserve">Imprimé le </w:t>
          </w:r>
          <w:r>
            <w:rPr>
              <w:sz w:val="12"/>
            </w:rPr>
            <w:fldChar w:fldCharType="begin"/>
          </w:r>
          <w:r>
            <w:rPr>
              <w:sz w:val="12"/>
            </w:rPr>
            <w:instrText xml:space="preserve"> PRINTDATE  \@ "dd/MM/yyyy HH:mm"  \* MERGEFORMAT </w:instrText>
          </w:r>
          <w:r>
            <w:rPr>
              <w:sz w:val="12"/>
            </w:rPr>
            <w:fldChar w:fldCharType="separate"/>
          </w:r>
          <w:r w:rsidR="008F2B5B">
            <w:rPr>
              <w:noProof/>
              <w:sz w:val="12"/>
            </w:rPr>
            <w:t>21/05/2010 09:26</w:t>
          </w:r>
          <w:r>
            <w:rPr>
              <w:sz w:val="12"/>
            </w:rPr>
            <w:fldChar w:fldCharType="end"/>
          </w:r>
        </w:p>
        <w:p w14:paraId="35E29BD8" w14:textId="77777777" w:rsidR="00D67F64" w:rsidRDefault="00D67F64" w:rsidP="00A343DB">
          <w:pPr>
            <w:pStyle w:val="Footer"/>
            <w:tabs>
              <w:tab w:val="clear" w:pos="4536"/>
              <w:tab w:val="clear" w:pos="9072"/>
              <w:tab w:val="right" w:pos="9923"/>
            </w:tabs>
            <w:jc w:val="right"/>
            <w:rPr>
              <w:sz w:val="12"/>
            </w:rPr>
          </w:pPr>
          <w:r w:rsidRPr="009F5682">
            <w:rPr>
              <w:snapToGrid w:val="0"/>
              <w:sz w:val="12"/>
            </w:rPr>
            <w:fldChar w:fldCharType="begin"/>
          </w:r>
          <w:r w:rsidRPr="009F5682">
            <w:rPr>
              <w:snapToGrid w:val="0"/>
              <w:sz w:val="12"/>
            </w:rPr>
            <w:instrText xml:space="preserve"> FILENAME </w:instrText>
          </w:r>
          <w:r w:rsidRPr="009F5682">
            <w:rPr>
              <w:snapToGrid w:val="0"/>
              <w:sz w:val="12"/>
            </w:rPr>
            <w:fldChar w:fldCharType="separate"/>
          </w:r>
          <w:r w:rsidR="008F2B5B">
            <w:rPr>
              <w:noProof/>
              <w:snapToGrid w:val="0"/>
              <w:sz w:val="12"/>
            </w:rPr>
            <w:t>Document1</w:t>
          </w:r>
          <w:r w:rsidRPr="009F5682">
            <w:rPr>
              <w:snapToGrid w:val="0"/>
              <w:sz w:val="12"/>
            </w:rPr>
            <w:fldChar w:fldCharType="end"/>
          </w:r>
        </w:p>
      </w:tc>
    </w:tr>
  </w:tbl>
  <w:p w14:paraId="70815B42" w14:textId="77777777" w:rsidR="00D67F64" w:rsidRDefault="00D67F64" w:rsidP="00306853">
    <w:pPr>
      <w:pStyle w:val="Footer"/>
      <w:tabs>
        <w:tab w:val="clear" w:pos="4536"/>
        <w:tab w:val="clear" w:pos="9072"/>
        <w:tab w:val="right" w:pos="9923"/>
      </w:tabs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5A868" w14:textId="77777777" w:rsidR="00B75D73" w:rsidRDefault="00B75D73">
      <w:r>
        <w:separator/>
      </w:r>
    </w:p>
  </w:footnote>
  <w:footnote w:type="continuationSeparator" w:id="0">
    <w:p w14:paraId="17EFB911" w14:textId="77777777" w:rsidR="00B75D73" w:rsidRDefault="00B75D73">
      <w:r>
        <w:continuationSeparator/>
      </w:r>
    </w:p>
  </w:footnote>
  <w:footnote w:type="continuationNotice" w:id="1">
    <w:p w14:paraId="0010A544" w14:textId="77777777" w:rsidR="00B75D73" w:rsidRDefault="00B75D7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3" w:type="dxa"/>
      <w:tblBorders>
        <w:bottom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01"/>
      <w:gridCol w:w="8292"/>
    </w:tblGrid>
    <w:tr w:rsidR="00D67F64" w14:paraId="16F8CED5" w14:textId="77777777" w:rsidTr="00306853">
      <w:trPr>
        <w:trHeight w:val="715"/>
      </w:trPr>
      <w:tc>
        <w:tcPr>
          <w:tcW w:w="1701" w:type="dxa"/>
          <w:vAlign w:val="center"/>
        </w:tcPr>
        <w:p w14:paraId="2C8E0500" w14:textId="77777777" w:rsidR="00D67F64" w:rsidRPr="0087258F" w:rsidRDefault="00D67F64" w:rsidP="0034641F">
          <w:pPr>
            <w:jc w:val="center"/>
            <w:rPr>
              <w:rFonts w:ascii="ETML" w:hAnsi="ETML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87258F">
            <w:rPr>
              <w:rFonts w:ascii="ETML" w:hAnsi="ETML"/>
              <w:sz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ETML</w:t>
          </w:r>
        </w:p>
      </w:tc>
      <w:tc>
        <w:tcPr>
          <w:tcW w:w="8292" w:type="dxa"/>
          <w:vAlign w:val="center"/>
        </w:tcPr>
        <w:p w14:paraId="5F6294CF" w14:textId="77777777" w:rsidR="00207CD1" w:rsidRPr="00CC0737" w:rsidRDefault="00207CD1" w:rsidP="00207CD1">
          <w:pPr>
            <w:jc w:val="right"/>
            <w:rPr>
              <w:rFonts w:asciiTheme="minorHAnsi" w:hAnsiTheme="minorHAnsi"/>
              <w:bCs/>
              <w:i/>
              <w:sz w:val="28"/>
            </w:rPr>
          </w:pPr>
          <w:r w:rsidRPr="00CC0737">
            <w:rPr>
              <w:rFonts w:asciiTheme="minorHAnsi" w:hAnsiTheme="minorHAnsi"/>
              <w:bCs/>
              <w:i/>
              <w:sz w:val="28"/>
            </w:rPr>
            <w:t>Section électronique</w:t>
          </w:r>
        </w:p>
        <w:p w14:paraId="63F3B1CC" w14:textId="3FF07321" w:rsidR="00D67F64" w:rsidRPr="00B6753E" w:rsidRDefault="008049CE" w:rsidP="00C97E87">
          <w:pPr>
            <w:jc w:val="right"/>
            <w:rPr>
              <w:b/>
              <w:bCs/>
              <w:sz w:val="24"/>
              <w:szCs w:val="24"/>
            </w:rPr>
          </w:pPr>
          <w:r>
            <w:rPr>
              <w:bCs/>
              <w:sz w:val="24"/>
              <w:szCs w:val="24"/>
            </w:rPr>
            <w:t>TBI – R&amp;D – 1391.3500.00</w:t>
          </w:r>
          <w:r w:rsidR="00D67F64" w:rsidRPr="00B6753E">
            <w:rPr>
              <w:b/>
              <w:bCs/>
              <w:sz w:val="24"/>
              <w:szCs w:val="24"/>
            </w:rPr>
            <w:fldChar w:fldCharType="begin"/>
          </w:r>
          <w:r w:rsidR="00D67F64" w:rsidRPr="00B6753E">
            <w:rPr>
              <w:b/>
              <w:bCs/>
              <w:sz w:val="24"/>
              <w:szCs w:val="24"/>
            </w:rPr>
            <w:instrText xml:space="preserve"> QUOTE "" \* MERGEFORMAT </w:instrText>
          </w:r>
          <w:r w:rsidR="00D67F64" w:rsidRPr="00B6753E">
            <w:rPr>
              <w:b/>
              <w:bCs/>
              <w:sz w:val="24"/>
              <w:szCs w:val="24"/>
            </w:rPr>
            <w:fldChar w:fldCharType="end"/>
          </w:r>
        </w:p>
      </w:tc>
    </w:tr>
  </w:tbl>
  <w:p w14:paraId="62236E2F" w14:textId="77777777" w:rsidR="00D67F64" w:rsidRPr="00CC0737" w:rsidRDefault="00D67F64" w:rsidP="0034641F">
    <w:pPr>
      <w:pStyle w:val="Header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01"/>
      <w:gridCol w:w="8292"/>
    </w:tblGrid>
    <w:tr w:rsidR="00D67F64" w14:paraId="1C12352C" w14:textId="77777777" w:rsidTr="001E7321">
      <w:trPr>
        <w:trHeight w:val="715"/>
      </w:trPr>
      <w:tc>
        <w:tcPr>
          <w:tcW w:w="1701" w:type="dxa"/>
          <w:vAlign w:val="center"/>
        </w:tcPr>
        <w:p w14:paraId="7FCB93E2" w14:textId="77777777" w:rsidR="00D67F64" w:rsidRPr="00A86475" w:rsidRDefault="00D67F64" w:rsidP="001E7321">
          <w:pPr>
            <w:jc w:val="center"/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A86475">
            <w:rPr>
              <w:rFonts w:ascii="ETML" w:hAnsi="ETML"/>
              <w:sz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ETML</w:t>
          </w:r>
        </w:p>
      </w:tc>
      <w:tc>
        <w:tcPr>
          <w:tcW w:w="8292" w:type="dxa"/>
          <w:vAlign w:val="center"/>
        </w:tcPr>
        <w:p w14:paraId="3FF53A37" w14:textId="77777777" w:rsidR="00D67F64" w:rsidRPr="00A343DB" w:rsidRDefault="00D67F64" w:rsidP="001E7321">
          <w:pPr>
            <w:jc w:val="right"/>
            <w:rPr>
              <w:bCs/>
              <w:sz w:val="28"/>
            </w:rPr>
          </w:pPr>
          <w:r w:rsidRPr="00A343DB">
            <w:rPr>
              <w:bCs/>
              <w:sz w:val="28"/>
            </w:rPr>
            <w:t>Section électronique</w:t>
          </w:r>
        </w:p>
        <w:p w14:paraId="3DC72639" w14:textId="47DB409F" w:rsidR="00D67F64" w:rsidRPr="001E7321" w:rsidRDefault="008049CE" w:rsidP="00C97E87">
          <w:pPr>
            <w:jc w:val="right"/>
            <w:rPr>
              <w:bCs/>
              <w:sz w:val="24"/>
              <w:szCs w:val="24"/>
            </w:rPr>
          </w:pPr>
          <w:r>
            <w:rPr>
              <w:bCs/>
              <w:sz w:val="24"/>
              <w:szCs w:val="24"/>
            </w:rPr>
            <w:t>TBI</w:t>
          </w:r>
          <w:r w:rsidR="00C97E87">
            <w:rPr>
              <w:bCs/>
              <w:sz w:val="24"/>
              <w:szCs w:val="24"/>
            </w:rPr>
            <w:t xml:space="preserve"> –</w:t>
          </w:r>
          <w:r w:rsidR="00207CD1">
            <w:rPr>
              <w:bCs/>
              <w:sz w:val="24"/>
              <w:szCs w:val="24"/>
            </w:rPr>
            <w:t xml:space="preserve"> </w:t>
          </w:r>
          <w:r>
            <w:rPr>
              <w:bCs/>
              <w:sz w:val="24"/>
              <w:szCs w:val="24"/>
            </w:rPr>
            <w:t>R&amp;D</w:t>
          </w:r>
          <w:r w:rsidR="00C97E87">
            <w:rPr>
              <w:bCs/>
              <w:sz w:val="24"/>
              <w:szCs w:val="24"/>
            </w:rPr>
            <w:t xml:space="preserve"> </w:t>
          </w:r>
          <w:r>
            <w:rPr>
              <w:bCs/>
              <w:sz w:val="24"/>
              <w:szCs w:val="24"/>
            </w:rPr>
            <w:t>–</w:t>
          </w:r>
          <w:r w:rsidR="00C97E87">
            <w:rPr>
              <w:bCs/>
              <w:sz w:val="24"/>
              <w:szCs w:val="24"/>
            </w:rPr>
            <w:t xml:space="preserve"> </w:t>
          </w:r>
          <w:r>
            <w:rPr>
              <w:bCs/>
              <w:sz w:val="24"/>
              <w:szCs w:val="24"/>
            </w:rPr>
            <w:t>1391.3500.00</w:t>
          </w:r>
          <w:r w:rsidR="00D67F64" w:rsidRPr="001E7321">
            <w:rPr>
              <w:bCs/>
              <w:sz w:val="24"/>
              <w:szCs w:val="24"/>
            </w:rPr>
            <w:fldChar w:fldCharType="begin"/>
          </w:r>
          <w:r w:rsidR="00D67F64" w:rsidRPr="001E7321">
            <w:rPr>
              <w:bCs/>
              <w:sz w:val="24"/>
              <w:szCs w:val="24"/>
            </w:rPr>
            <w:instrText xml:space="preserve"> QUOTE "" \* MERGEFORMAT </w:instrText>
          </w:r>
          <w:r w:rsidR="00D67F64" w:rsidRPr="001E7321">
            <w:rPr>
              <w:bCs/>
              <w:sz w:val="24"/>
              <w:szCs w:val="24"/>
            </w:rPr>
            <w:fldChar w:fldCharType="end"/>
          </w:r>
        </w:p>
      </w:tc>
    </w:tr>
  </w:tbl>
  <w:p w14:paraId="018E9202" w14:textId="77777777" w:rsidR="00D67F64" w:rsidRDefault="00D67F64">
    <w:pPr>
      <w:pStyle w:val="Header"/>
      <w:rPr>
        <w:sz w:val="2"/>
      </w:rPr>
    </w:pPr>
  </w:p>
  <w:p w14:paraId="558412F8" w14:textId="77777777" w:rsidR="00D67F64" w:rsidRDefault="00D67F64">
    <w:pPr>
      <w:pStyle w:val="Header"/>
      <w:rPr>
        <w:sz w:val="2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88Y5LIsBxDtad" int2:id="ePbR6CoC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3A20"/>
    <w:multiLevelType w:val="multilevel"/>
    <w:tmpl w:val="4F90CEB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1" w15:restartNumberingAfterBreak="0">
    <w:nsid w:val="21BB463B"/>
    <w:multiLevelType w:val="multilevel"/>
    <w:tmpl w:val="57224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" w15:restartNumberingAfterBreak="0">
    <w:nsid w:val="2F20214F"/>
    <w:multiLevelType w:val="multilevel"/>
    <w:tmpl w:val="E41EDC36"/>
    <w:lvl w:ilvl="0">
      <w:start w:val="1"/>
      <w:numFmt w:val="decimal"/>
      <w:pStyle w:val="TE1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pStyle w:val="TE2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317059DF"/>
    <w:multiLevelType w:val="multilevel"/>
    <w:tmpl w:val="100C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43C05FAC"/>
    <w:multiLevelType w:val="multilevel"/>
    <w:tmpl w:val="F2E00F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4BB80F82"/>
    <w:multiLevelType w:val="multilevel"/>
    <w:tmpl w:val="AC364552"/>
    <w:lvl w:ilvl="0">
      <w:start w:val="1"/>
      <w:numFmt w:val="upperLetter"/>
      <w:pStyle w:val="Annexe1"/>
      <w:lvlText w:val="Annexe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nnexe2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6" w15:restartNumberingAfterBreak="0">
    <w:nsid w:val="5A4B2D43"/>
    <w:multiLevelType w:val="multilevel"/>
    <w:tmpl w:val="100C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F481ED9"/>
    <w:multiLevelType w:val="multilevel"/>
    <w:tmpl w:val="7CBC9704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pStyle w:val="TE3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0B1E07C"/>
    <w:multiLevelType w:val="hybridMultilevel"/>
    <w:tmpl w:val="E52E9C92"/>
    <w:lvl w:ilvl="0" w:tplc="302EE4B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99C32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547F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A60A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C0EC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EE52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C4AC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1ADF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747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1348BD"/>
    <w:multiLevelType w:val="hybridMultilevel"/>
    <w:tmpl w:val="9684B2C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30704040">
    <w:abstractNumId w:val="2"/>
  </w:num>
  <w:num w:numId="2" w16cid:durableId="1828135306">
    <w:abstractNumId w:val="2"/>
  </w:num>
  <w:num w:numId="3" w16cid:durableId="793447865">
    <w:abstractNumId w:val="7"/>
  </w:num>
  <w:num w:numId="4" w16cid:durableId="483470649">
    <w:abstractNumId w:val="9"/>
  </w:num>
  <w:num w:numId="5" w16cid:durableId="37703381">
    <w:abstractNumId w:val="4"/>
  </w:num>
  <w:num w:numId="6" w16cid:durableId="1848594462">
    <w:abstractNumId w:val="0"/>
  </w:num>
  <w:num w:numId="7" w16cid:durableId="1770812234">
    <w:abstractNumId w:val="1"/>
  </w:num>
  <w:num w:numId="8" w16cid:durableId="1596086404">
    <w:abstractNumId w:val="3"/>
  </w:num>
  <w:num w:numId="9" w16cid:durableId="113189957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661043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51152592">
    <w:abstractNumId w:val="5"/>
  </w:num>
  <w:num w:numId="12" w16cid:durableId="45128660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54139240">
    <w:abstractNumId w:val="6"/>
  </w:num>
  <w:num w:numId="14" w16cid:durableId="9618384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B5B"/>
    <w:rsid w:val="00002E01"/>
    <w:rsid w:val="0001549A"/>
    <w:rsid w:val="00022089"/>
    <w:rsid w:val="000404D1"/>
    <w:rsid w:val="00044CA9"/>
    <w:rsid w:val="00075280"/>
    <w:rsid w:val="00081FE8"/>
    <w:rsid w:val="0009216C"/>
    <w:rsid w:val="000921D5"/>
    <w:rsid w:val="000A7311"/>
    <w:rsid w:val="000B370B"/>
    <w:rsid w:val="000E6F7A"/>
    <w:rsid w:val="000F11B1"/>
    <w:rsid w:val="000F5F11"/>
    <w:rsid w:val="00107639"/>
    <w:rsid w:val="00130EB1"/>
    <w:rsid w:val="001316E0"/>
    <w:rsid w:val="0013664E"/>
    <w:rsid w:val="001505EA"/>
    <w:rsid w:val="001618A0"/>
    <w:rsid w:val="0017036C"/>
    <w:rsid w:val="00174C76"/>
    <w:rsid w:val="001955C0"/>
    <w:rsid w:val="001959B2"/>
    <w:rsid w:val="001B10C0"/>
    <w:rsid w:val="001C6775"/>
    <w:rsid w:val="001C73CC"/>
    <w:rsid w:val="001D6283"/>
    <w:rsid w:val="001E18BD"/>
    <w:rsid w:val="001E7321"/>
    <w:rsid w:val="0020370C"/>
    <w:rsid w:val="00207CD1"/>
    <w:rsid w:val="002355B0"/>
    <w:rsid w:val="00245B2E"/>
    <w:rsid w:val="002508FB"/>
    <w:rsid w:val="0027041B"/>
    <w:rsid w:val="00275433"/>
    <w:rsid w:val="002810F8"/>
    <w:rsid w:val="00285A90"/>
    <w:rsid w:val="002C2E29"/>
    <w:rsid w:val="002D75F9"/>
    <w:rsid w:val="002F6617"/>
    <w:rsid w:val="00306853"/>
    <w:rsid w:val="0034641F"/>
    <w:rsid w:val="003609AD"/>
    <w:rsid w:val="00371C1E"/>
    <w:rsid w:val="00380170"/>
    <w:rsid w:val="00391E75"/>
    <w:rsid w:val="00395289"/>
    <w:rsid w:val="003C5C8E"/>
    <w:rsid w:val="003E1E7A"/>
    <w:rsid w:val="003F1994"/>
    <w:rsid w:val="003F5F49"/>
    <w:rsid w:val="003F6EBF"/>
    <w:rsid w:val="00427523"/>
    <w:rsid w:val="004511E4"/>
    <w:rsid w:val="004632A6"/>
    <w:rsid w:val="00474EFA"/>
    <w:rsid w:val="00481AF9"/>
    <w:rsid w:val="004A5402"/>
    <w:rsid w:val="004D293C"/>
    <w:rsid w:val="004D5148"/>
    <w:rsid w:val="00502753"/>
    <w:rsid w:val="00515C27"/>
    <w:rsid w:val="0051755D"/>
    <w:rsid w:val="00520952"/>
    <w:rsid w:val="00543649"/>
    <w:rsid w:val="005629E1"/>
    <w:rsid w:val="005652D5"/>
    <w:rsid w:val="00592B96"/>
    <w:rsid w:val="00594397"/>
    <w:rsid w:val="005A4800"/>
    <w:rsid w:val="005A7503"/>
    <w:rsid w:val="005D4EC3"/>
    <w:rsid w:val="005D55C6"/>
    <w:rsid w:val="005E1478"/>
    <w:rsid w:val="005F5318"/>
    <w:rsid w:val="00602F5E"/>
    <w:rsid w:val="006259CE"/>
    <w:rsid w:val="00637468"/>
    <w:rsid w:val="00644A26"/>
    <w:rsid w:val="00660048"/>
    <w:rsid w:val="00692017"/>
    <w:rsid w:val="006E2119"/>
    <w:rsid w:val="006E2BB7"/>
    <w:rsid w:val="006E37D8"/>
    <w:rsid w:val="006F4291"/>
    <w:rsid w:val="006F5DDE"/>
    <w:rsid w:val="00721426"/>
    <w:rsid w:val="00733210"/>
    <w:rsid w:val="00746313"/>
    <w:rsid w:val="007501DC"/>
    <w:rsid w:val="00754BA2"/>
    <w:rsid w:val="007920F2"/>
    <w:rsid w:val="00795057"/>
    <w:rsid w:val="007955DA"/>
    <w:rsid w:val="007B5FB0"/>
    <w:rsid w:val="007D1FD3"/>
    <w:rsid w:val="007E20AB"/>
    <w:rsid w:val="00803C8A"/>
    <w:rsid w:val="008049CE"/>
    <w:rsid w:val="0087258F"/>
    <w:rsid w:val="00883DF5"/>
    <w:rsid w:val="0088498F"/>
    <w:rsid w:val="0088536E"/>
    <w:rsid w:val="00887E11"/>
    <w:rsid w:val="0089376F"/>
    <w:rsid w:val="008A6CD8"/>
    <w:rsid w:val="008B3766"/>
    <w:rsid w:val="008C0DB6"/>
    <w:rsid w:val="008C4E81"/>
    <w:rsid w:val="008E467A"/>
    <w:rsid w:val="008F2B5B"/>
    <w:rsid w:val="00904A7F"/>
    <w:rsid w:val="00907F46"/>
    <w:rsid w:val="009121CD"/>
    <w:rsid w:val="00915B1C"/>
    <w:rsid w:val="009326D2"/>
    <w:rsid w:val="00941551"/>
    <w:rsid w:val="009458A7"/>
    <w:rsid w:val="00953606"/>
    <w:rsid w:val="0095586F"/>
    <w:rsid w:val="0096479D"/>
    <w:rsid w:val="009671A3"/>
    <w:rsid w:val="009717BB"/>
    <w:rsid w:val="009A583B"/>
    <w:rsid w:val="009B0EF1"/>
    <w:rsid w:val="009C19FB"/>
    <w:rsid w:val="009C6A11"/>
    <w:rsid w:val="009C7B7F"/>
    <w:rsid w:val="009E33C9"/>
    <w:rsid w:val="009E3D4A"/>
    <w:rsid w:val="009F5682"/>
    <w:rsid w:val="00A101E7"/>
    <w:rsid w:val="00A33941"/>
    <w:rsid w:val="00A343DB"/>
    <w:rsid w:val="00A3569A"/>
    <w:rsid w:val="00A40704"/>
    <w:rsid w:val="00A47BE0"/>
    <w:rsid w:val="00A70BB4"/>
    <w:rsid w:val="00A86475"/>
    <w:rsid w:val="00A91482"/>
    <w:rsid w:val="00A92EB5"/>
    <w:rsid w:val="00AB009C"/>
    <w:rsid w:val="00AB77AB"/>
    <w:rsid w:val="00AC378D"/>
    <w:rsid w:val="00AC6586"/>
    <w:rsid w:val="00AD7892"/>
    <w:rsid w:val="00AE3B18"/>
    <w:rsid w:val="00AF0B8B"/>
    <w:rsid w:val="00B50F55"/>
    <w:rsid w:val="00B52778"/>
    <w:rsid w:val="00B55522"/>
    <w:rsid w:val="00B56F75"/>
    <w:rsid w:val="00B609C7"/>
    <w:rsid w:val="00B622CE"/>
    <w:rsid w:val="00B6753E"/>
    <w:rsid w:val="00B75D73"/>
    <w:rsid w:val="00BE2A55"/>
    <w:rsid w:val="00C22F64"/>
    <w:rsid w:val="00C5773C"/>
    <w:rsid w:val="00C6096A"/>
    <w:rsid w:val="00C7442A"/>
    <w:rsid w:val="00C91445"/>
    <w:rsid w:val="00C9345F"/>
    <w:rsid w:val="00C97E87"/>
    <w:rsid w:val="00CA0E54"/>
    <w:rsid w:val="00CA43A9"/>
    <w:rsid w:val="00CB569D"/>
    <w:rsid w:val="00CB5F75"/>
    <w:rsid w:val="00CC0737"/>
    <w:rsid w:val="00CC709F"/>
    <w:rsid w:val="00CC78B9"/>
    <w:rsid w:val="00CD3E16"/>
    <w:rsid w:val="00D01641"/>
    <w:rsid w:val="00D33C9A"/>
    <w:rsid w:val="00D400CE"/>
    <w:rsid w:val="00D671DC"/>
    <w:rsid w:val="00D67F64"/>
    <w:rsid w:val="00D75008"/>
    <w:rsid w:val="00D7683B"/>
    <w:rsid w:val="00DD50F3"/>
    <w:rsid w:val="00DE5FAF"/>
    <w:rsid w:val="00E14E56"/>
    <w:rsid w:val="00E15960"/>
    <w:rsid w:val="00E24735"/>
    <w:rsid w:val="00E32CF4"/>
    <w:rsid w:val="00E354CB"/>
    <w:rsid w:val="00E401C5"/>
    <w:rsid w:val="00E73A50"/>
    <w:rsid w:val="00E955F8"/>
    <w:rsid w:val="00EA5142"/>
    <w:rsid w:val="00EC17E5"/>
    <w:rsid w:val="00F07800"/>
    <w:rsid w:val="00F15CE9"/>
    <w:rsid w:val="00F577ED"/>
    <w:rsid w:val="00F74457"/>
    <w:rsid w:val="00F8716A"/>
    <w:rsid w:val="00F87416"/>
    <w:rsid w:val="00FD3B6C"/>
    <w:rsid w:val="00FF0836"/>
    <w:rsid w:val="00FF68DD"/>
    <w:rsid w:val="01010E7C"/>
    <w:rsid w:val="02024262"/>
    <w:rsid w:val="023F26FB"/>
    <w:rsid w:val="02A3E476"/>
    <w:rsid w:val="02FCDFA6"/>
    <w:rsid w:val="040B72C6"/>
    <w:rsid w:val="05C0D027"/>
    <w:rsid w:val="062E5322"/>
    <w:rsid w:val="06550870"/>
    <w:rsid w:val="068F9DBC"/>
    <w:rsid w:val="07845DDB"/>
    <w:rsid w:val="0954C64F"/>
    <w:rsid w:val="09FF8007"/>
    <w:rsid w:val="0B24D376"/>
    <w:rsid w:val="0C0C7483"/>
    <w:rsid w:val="0C3896A9"/>
    <w:rsid w:val="0E6EBFC7"/>
    <w:rsid w:val="0E72B38E"/>
    <w:rsid w:val="0EEC9DDD"/>
    <w:rsid w:val="0FB38F30"/>
    <w:rsid w:val="0FD337BF"/>
    <w:rsid w:val="11354151"/>
    <w:rsid w:val="1218CC82"/>
    <w:rsid w:val="13B09F86"/>
    <w:rsid w:val="1421BA83"/>
    <w:rsid w:val="15537580"/>
    <w:rsid w:val="15557FE1"/>
    <w:rsid w:val="15CF964C"/>
    <w:rsid w:val="16231281"/>
    <w:rsid w:val="1666D523"/>
    <w:rsid w:val="16780B5E"/>
    <w:rsid w:val="17EA2E21"/>
    <w:rsid w:val="19168239"/>
    <w:rsid w:val="1AEDF074"/>
    <w:rsid w:val="1C28ADE0"/>
    <w:rsid w:val="1C41ACEA"/>
    <w:rsid w:val="1D507B4E"/>
    <w:rsid w:val="1DB50854"/>
    <w:rsid w:val="1F4D3298"/>
    <w:rsid w:val="1FE3D497"/>
    <w:rsid w:val="1FF7E082"/>
    <w:rsid w:val="20814C25"/>
    <w:rsid w:val="21EDC777"/>
    <w:rsid w:val="2398968D"/>
    <w:rsid w:val="25AA69E6"/>
    <w:rsid w:val="25BB7384"/>
    <w:rsid w:val="26A62E2A"/>
    <w:rsid w:val="26F7D87F"/>
    <w:rsid w:val="286C07B0"/>
    <w:rsid w:val="28C6AE3C"/>
    <w:rsid w:val="294328E9"/>
    <w:rsid w:val="29BB8178"/>
    <w:rsid w:val="2A515032"/>
    <w:rsid w:val="2A9B78E2"/>
    <w:rsid w:val="2BA9AC88"/>
    <w:rsid w:val="2C50ECEE"/>
    <w:rsid w:val="2CE436E6"/>
    <w:rsid w:val="2D265076"/>
    <w:rsid w:val="30A62D60"/>
    <w:rsid w:val="30C74248"/>
    <w:rsid w:val="312A301E"/>
    <w:rsid w:val="32C659E9"/>
    <w:rsid w:val="334ACD4A"/>
    <w:rsid w:val="35867A3C"/>
    <w:rsid w:val="35CAFC19"/>
    <w:rsid w:val="36599584"/>
    <w:rsid w:val="365C70CC"/>
    <w:rsid w:val="3751C3C5"/>
    <w:rsid w:val="37E896DF"/>
    <w:rsid w:val="3880F25C"/>
    <w:rsid w:val="39304636"/>
    <w:rsid w:val="39846740"/>
    <w:rsid w:val="39BBB894"/>
    <w:rsid w:val="3CBC0802"/>
    <w:rsid w:val="3CD580FD"/>
    <w:rsid w:val="3E57D863"/>
    <w:rsid w:val="3FA5F3AD"/>
    <w:rsid w:val="41030F1E"/>
    <w:rsid w:val="41040FB6"/>
    <w:rsid w:val="412D9BAA"/>
    <w:rsid w:val="418F7925"/>
    <w:rsid w:val="41EFE523"/>
    <w:rsid w:val="4303A856"/>
    <w:rsid w:val="438AB4EC"/>
    <w:rsid w:val="4469659C"/>
    <w:rsid w:val="44A8C0B2"/>
    <w:rsid w:val="4531CE3C"/>
    <w:rsid w:val="4662EA48"/>
    <w:rsid w:val="470A3BE5"/>
    <w:rsid w:val="48C2BFAE"/>
    <w:rsid w:val="49E16386"/>
    <w:rsid w:val="4B35E016"/>
    <w:rsid w:val="4DE292BE"/>
    <w:rsid w:val="4E2F2AE8"/>
    <w:rsid w:val="5047F9EA"/>
    <w:rsid w:val="513A13BE"/>
    <w:rsid w:val="51AD0F8A"/>
    <w:rsid w:val="520DA1F5"/>
    <w:rsid w:val="52E84A6D"/>
    <w:rsid w:val="541C07E6"/>
    <w:rsid w:val="54787D94"/>
    <w:rsid w:val="54A6F787"/>
    <w:rsid w:val="553014F5"/>
    <w:rsid w:val="55D100A4"/>
    <w:rsid w:val="56738758"/>
    <w:rsid w:val="571C7800"/>
    <w:rsid w:val="58305C7E"/>
    <w:rsid w:val="5869A4D2"/>
    <w:rsid w:val="58832184"/>
    <w:rsid w:val="59DABEF3"/>
    <w:rsid w:val="5A038618"/>
    <w:rsid w:val="5A4B91FE"/>
    <w:rsid w:val="5A895BC9"/>
    <w:rsid w:val="5AA3F672"/>
    <w:rsid w:val="5B9BB05C"/>
    <w:rsid w:val="5BC11726"/>
    <w:rsid w:val="5BD1C116"/>
    <w:rsid w:val="5BE2D677"/>
    <w:rsid w:val="5C374FFC"/>
    <w:rsid w:val="5CBA4E01"/>
    <w:rsid w:val="5D4FA882"/>
    <w:rsid w:val="5FBAF22B"/>
    <w:rsid w:val="5FD02412"/>
    <w:rsid w:val="605A89D0"/>
    <w:rsid w:val="6102AF16"/>
    <w:rsid w:val="620515EA"/>
    <w:rsid w:val="62604252"/>
    <w:rsid w:val="62FD2D42"/>
    <w:rsid w:val="63A6C241"/>
    <w:rsid w:val="64556B24"/>
    <w:rsid w:val="658F5183"/>
    <w:rsid w:val="66E9F6A6"/>
    <w:rsid w:val="67280E9E"/>
    <w:rsid w:val="672F8CC1"/>
    <w:rsid w:val="6885C707"/>
    <w:rsid w:val="68D4D216"/>
    <w:rsid w:val="6962B715"/>
    <w:rsid w:val="696CF5BF"/>
    <w:rsid w:val="6A1603C5"/>
    <w:rsid w:val="6A23AE4E"/>
    <w:rsid w:val="6A72BAD5"/>
    <w:rsid w:val="6B08C620"/>
    <w:rsid w:val="6C94EF3F"/>
    <w:rsid w:val="6DB95A4C"/>
    <w:rsid w:val="6E4066E2"/>
    <w:rsid w:val="6E4E2912"/>
    <w:rsid w:val="6E6EDB76"/>
    <w:rsid w:val="71189C3E"/>
    <w:rsid w:val="740C2D07"/>
    <w:rsid w:val="74AFA866"/>
    <w:rsid w:val="7560A3F2"/>
    <w:rsid w:val="7627B448"/>
    <w:rsid w:val="77D1D57E"/>
    <w:rsid w:val="77E74928"/>
    <w:rsid w:val="787086BF"/>
    <w:rsid w:val="78B12E91"/>
    <w:rsid w:val="7983E0D5"/>
    <w:rsid w:val="7AC6F11F"/>
    <w:rsid w:val="7C50B6DE"/>
    <w:rsid w:val="7C62C180"/>
    <w:rsid w:val="7D568378"/>
    <w:rsid w:val="7D6BB5D7"/>
    <w:rsid w:val="7E3E62E7"/>
    <w:rsid w:val="7E49F68A"/>
    <w:rsid w:val="7EE7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7F84BD9"/>
  <w15:docId w15:val="{D2D2118C-962E-406D-8096-A63F4F869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 w:cs="Arial"/>
      <w:sz w:val="22"/>
      <w:szCs w:val="22"/>
      <w:lang w:val="fr-FR" w:eastAsia="fr-FR"/>
    </w:rPr>
  </w:style>
  <w:style w:type="paragraph" w:styleId="Heading1">
    <w:name w:val="heading 1"/>
    <w:basedOn w:val="Normal"/>
    <w:next w:val="Normal"/>
    <w:link w:val="Heading1Char"/>
    <w:qFormat/>
    <w:pPr>
      <w:numPr>
        <w:numId w:val="13"/>
      </w:numPr>
      <w:spacing w:before="240" w:after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qFormat/>
    <w:pPr>
      <w:numPr>
        <w:ilvl w:val="1"/>
        <w:numId w:val="13"/>
      </w:numPr>
      <w:spacing w:before="120" w:after="6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pPr>
      <w:numPr>
        <w:ilvl w:val="2"/>
        <w:numId w:val="13"/>
      </w:numPr>
      <w:spacing w:before="120" w:after="60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904A7F"/>
    <w:pPr>
      <w:keepNext/>
      <w:keepLines/>
      <w:numPr>
        <w:ilvl w:val="3"/>
        <w:numId w:val="1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904A7F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04A7F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04A7F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04A7F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04A7F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</w:style>
  <w:style w:type="paragraph" w:customStyle="1" w:styleId="TE1">
    <w:name w:val="TE 1"/>
    <w:basedOn w:val="Normal"/>
    <w:next w:val="TE2"/>
    <w:pPr>
      <w:numPr>
        <w:numId w:val="1"/>
      </w:numPr>
      <w:spacing w:before="120" w:after="120"/>
    </w:pPr>
    <w:rPr>
      <w:b/>
      <w:bCs/>
      <w:sz w:val="24"/>
      <w:szCs w:val="24"/>
    </w:rPr>
  </w:style>
  <w:style w:type="paragraph" w:customStyle="1" w:styleId="TE2">
    <w:name w:val="TE 2"/>
    <w:basedOn w:val="Normal"/>
    <w:pPr>
      <w:numPr>
        <w:ilvl w:val="1"/>
        <w:numId w:val="2"/>
      </w:numPr>
      <w:spacing w:after="120"/>
    </w:pPr>
  </w:style>
  <w:style w:type="paragraph" w:customStyle="1" w:styleId="TE3">
    <w:name w:val="TE 3"/>
    <w:basedOn w:val="Normal"/>
    <w:pPr>
      <w:numPr>
        <w:ilvl w:val="2"/>
        <w:numId w:val="3"/>
      </w:numPr>
      <w:spacing w:after="120"/>
      <w:ind w:left="1077" w:hanging="357"/>
    </w:pPr>
  </w:style>
  <w:style w:type="table" w:styleId="TableGrid">
    <w:name w:val="Table Grid"/>
    <w:basedOn w:val="TableNormal"/>
    <w:uiPriority w:val="39"/>
    <w:rsid w:val="001E73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733210"/>
    <w:pPr>
      <w:tabs>
        <w:tab w:val="left" w:pos="440"/>
        <w:tab w:val="right" w:leader="dot" w:pos="9911"/>
      </w:tabs>
      <w:spacing w:after="120"/>
    </w:pPr>
  </w:style>
  <w:style w:type="paragraph" w:styleId="BalloonText">
    <w:name w:val="Balloon Text"/>
    <w:basedOn w:val="Normal"/>
    <w:semiHidden/>
    <w:rsid w:val="00AF0B8B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391E75"/>
    <w:pPr>
      <w:ind w:left="22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rsid w:val="00391E75"/>
    <w:pPr>
      <w:ind w:left="440"/>
    </w:pPr>
    <w:rPr>
      <w:rFonts w:cs="Times New Roman"/>
    </w:rPr>
  </w:style>
  <w:style w:type="character" w:styleId="Hyperlink">
    <w:name w:val="Hyperlink"/>
    <w:basedOn w:val="DefaultParagraphFont"/>
    <w:uiPriority w:val="99"/>
    <w:rsid w:val="00391E75"/>
    <w:rPr>
      <w:color w:val="0000FF"/>
      <w:u w:val="single"/>
    </w:rPr>
  </w:style>
  <w:style w:type="paragraph" w:styleId="Title">
    <w:name w:val="Title"/>
    <w:basedOn w:val="Normal"/>
    <w:qFormat/>
    <w:rsid w:val="00733210"/>
    <w:pPr>
      <w:spacing w:before="240" w:after="60"/>
      <w:jc w:val="center"/>
    </w:pPr>
    <w:rPr>
      <w:b/>
      <w:bCs/>
      <w:kern w:val="28"/>
      <w:sz w:val="40"/>
      <w:szCs w:val="32"/>
    </w:rPr>
  </w:style>
  <w:style w:type="character" w:customStyle="1" w:styleId="Heading4Char">
    <w:name w:val="Heading 4 Char"/>
    <w:basedOn w:val="DefaultParagraphFont"/>
    <w:link w:val="Heading4"/>
    <w:semiHidden/>
    <w:rsid w:val="00904A7F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fr-FR" w:eastAsia="fr-FR"/>
    </w:rPr>
  </w:style>
  <w:style w:type="character" w:customStyle="1" w:styleId="Heading5Char">
    <w:name w:val="Heading 5 Char"/>
    <w:basedOn w:val="DefaultParagraphFont"/>
    <w:link w:val="Heading5"/>
    <w:semiHidden/>
    <w:rsid w:val="00904A7F"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val="fr-FR" w:eastAsia="fr-FR"/>
    </w:rPr>
  </w:style>
  <w:style w:type="character" w:customStyle="1" w:styleId="Heading6Char">
    <w:name w:val="Heading 6 Char"/>
    <w:basedOn w:val="DefaultParagraphFont"/>
    <w:link w:val="Heading6"/>
    <w:semiHidden/>
    <w:rsid w:val="00904A7F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fr-FR" w:eastAsia="fr-FR"/>
    </w:rPr>
  </w:style>
  <w:style w:type="character" w:customStyle="1" w:styleId="Heading7Char">
    <w:name w:val="Heading 7 Char"/>
    <w:basedOn w:val="DefaultParagraphFont"/>
    <w:link w:val="Heading7"/>
    <w:semiHidden/>
    <w:rsid w:val="00904A7F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fr-FR" w:eastAsia="fr-FR"/>
    </w:rPr>
  </w:style>
  <w:style w:type="character" w:customStyle="1" w:styleId="Heading8Char">
    <w:name w:val="Heading 8 Char"/>
    <w:basedOn w:val="DefaultParagraphFont"/>
    <w:link w:val="Heading8"/>
    <w:semiHidden/>
    <w:rsid w:val="00904A7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r-FR" w:eastAsia="fr-FR"/>
    </w:rPr>
  </w:style>
  <w:style w:type="character" w:customStyle="1" w:styleId="Heading9Char">
    <w:name w:val="Heading 9 Char"/>
    <w:basedOn w:val="DefaultParagraphFont"/>
    <w:link w:val="Heading9"/>
    <w:semiHidden/>
    <w:rsid w:val="00904A7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r-FR" w:eastAsia="fr-FR"/>
    </w:rPr>
  </w:style>
  <w:style w:type="paragraph" w:customStyle="1" w:styleId="Annexe1">
    <w:name w:val="Annexe 1"/>
    <w:basedOn w:val="Heading1"/>
    <w:link w:val="Annexe1Car"/>
    <w:qFormat/>
    <w:rsid w:val="008B3766"/>
    <w:pPr>
      <w:numPr>
        <w:numId w:val="11"/>
      </w:numPr>
    </w:pPr>
  </w:style>
  <w:style w:type="paragraph" w:customStyle="1" w:styleId="Annexe2">
    <w:name w:val="Annexe 2"/>
    <w:basedOn w:val="Heading2"/>
    <w:link w:val="Annexe2Car"/>
    <w:qFormat/>
    <w:rsid w:val="008B3766"/>
    <w:pPr>
      <w:numPr>
        <w:numId w:val="11"/>
      </w:numPr>
    </w:pPr>
  </w:style>
  <w:style w:type="character" w:customStyle="1" w:styleId="Heading1Char">
    <w:name w:val="Heading 1 Char"/>
    <w:basedOn w:val="DefaultParagraphFont"/>
    <w:link w:val="Heading1"/>
    <w:rsid w:val="008B3766"/>
    <w:rPr>
      <w:rFonts w:ascii="Arial" w:hAnsi="Arial" w:cs="Arial"/>
      <w:b/>
      <w:bCs/>
      <w:sz w:val="28"/>
      <w:szCs w:val="28"/>
      <w:lang w:val="fr-FR" w:eastAsia="fr-FR"/>
    </w:rPr>
  </w:style>
  <w:style w:type="character" w:customStyle="1" w:styleId="Annexe1Car">
    <w:name w:val="Annexe 1 Car"/>
    <w:basedOn w:val="Heading1Char"/>
    <w:link w:val="Annexe1"/>
    <w:rsid w:val="008B3766"/>
    <w:rPr>
      <w:rFonts w:ascii="Arial" w:hAnsi="Arial" w:cs="Arial"/>
      <w:b/>
      <w:bCs/>
      <w:sz w:val="28"/>
      <w:szCs w:val="28"/>
      <w:lang w:val="fr-FR" w:eastAsia="fr-FR"/>
    </w:rPr>
  </w:style>
  <w:style w:type="character" w:customStyle="1" w:styleId="Annexe2Car">
    <w:name w:val="Annexe 2 Car"/>
    <w:basedOn w:val="Heading1Char"/>
    <w:link w:val="Annexe2"/>
    <w:rsid w:val="008B3766"/>
    <w:rPr>
      <w:rFonts w:ascii="Arial" w:hAnsi="Arial" w:cs="Arial"/>
      <w:b/>
      <w:bCs/>
      <w:sz w:val="24"/>
      <w:szCs w:val="24"/>
      <w:lang w:val="fr-FR" w:eastAsia="fr-FR"/>
    </w:rPr>
  </w:style>
  <w:style w:type="paragraph" w:styleId="NoSpacing">
    <w:name w:val="No Spacing"/>
    <w:basedOn w:val="Normal"/>
    <w:link w:val="NoSpacingChar"/>
    <w:uiPriority w:val="1"/>
    <w:qFormat/>
    <w:rsid w:val="009C19FB"/>
    <w:rPr>
      <w:rFonts w:asciiTheme="minorHAnsi" w:eastAsiaTheme="minorEastAsia" w:hAnsiTheme="minorHAnsi" w:cstheme="minorBidi"/>
      <w:sz w:val="20"/>
      <w:szCs w:val="20"/>
      <w:lang w:val="fr-CH" w:eastAsia="fr-CH"/>
    </w:rPr>
  </w:style>
  <w:style w:type="character" w:customStyle="1" w:styleId="NoSpacingChar">
    <w:name w:val="No Spacing Char"/>
    <w:basedOn w:val="DefaultParagraphFont"/>
    <w:link w:val="NoSpacing"/>
    <w:uiPriority w:val="1"/>
    <w:rsid w:val="009C19FB"/>
    <w:rPr>
      <w:rFonts w:asciiTheme="minorHAnsi" w:eastAsiaTheme="minorEastAsia" w:hAnsiTheme="minorHAnsi" w:cstheme="minorBidi"/>
    </w:rPr>
  </w:style>
  <w:style w:type="character" w:styleId="UnresolvedMention">
    <w:name w:val="Unresolved Mention"/>
    <w:basedOn w:val="DefaultParagraphFont"/>
    <w:uiPriority w:val="99"/>
    <w:semiHidden/>
    <w:unhideWhenUsed/>
    <w:rsid w:val="00887E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4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9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github.com/MikroElektronika/Click_IR_Distance_GP2Y0A60SZ0F/tree/master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package" Target="embeddings/Microsoft_Excel_Worksheet.xlsx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microsoft.com/office/2020/10/relationships/intelligence" Target="intelligence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ang\Education%20Vaud\ETML_ELO%20-%20Modeles\Rapport%20R&amp;D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4" ma:contentTypeDescription="Crée un document." ma:contentTypeScope="" ma:versionID="d692892560f5be80fef2daf8fde447c9">
  <xsd:schema xmlns:xsd="http://www.w3.org/2001/XMLSchema" xmlns:xs="http://www.w3.org/2001/XMLSchema" xmlns:p="http://schemas.microsoft.com/office/2006/metadata/properties" xmlns:ns2="dfa80de1-e9bb-4cf2-893d-d06220b3971a" xmlns:ns3="98d92101-24da-4498-9971-a24673344bd8" targetNamespace="http://schemas.microsoft.com/office/2006/metadata/properties" ma:root="true" ma:fieldsID="30db9539186c85c3e362a4382f13f6a5" ns2:_="" ns3:_="">
    <xsd:import namespace="dfa80de1-e9bb-4cf2-893d-d06220b3971a"/>
    <xsd:import namespace="98d92101-24da-4498-9971-a24673344bd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bjectDetectorVersion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00850bd1-b0c5-47a6-bed2-228aa1af1654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fa80de1-e9bb-4cf2-893d-d06220b3971a">
      <UserInfo>
        <DisplayName>Jérémie Barras</DisplayName>
        <AccountId>29</AccountId>
        <AccountType/>
      </UserInfo>
    </SharedWithUsers>
    <lcf76f155ced4ddcb4097134ff3c332f xmlns="98d92101-24da-4498-9971-a24673344bd8">
      <Terms xmlns="http://schemas.microsoft.com/office/infopath/2007/PartnerControls"/>
    </lcf76f155ced4ddcb4097134ff3c332f>
    <TaxCatchAll xmlns="dfa80de1-e9bb-4cf2-893d-d06220b3971a" xsi:nil="true"/>
    <MediaLengthInSeconds xmlns="98d92101-24da-4498-9971-a24673344bd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26B6B-3F20-44A7-846D-173D6EFF62F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6EF743-EB8B-4828-862D-F69E2B969B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a80de1-e9bb-4cf2-893d-d06220b3971a"/>
    <ds:schemaRef ds:uri="98d92101-24da-4498-9971-a24673344b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124C46-FE04-4115-9E73-2187436A7481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4.xml><?xml version="1.0" encoding="utf-8"?>
<ds:datastoreItem xmlns:ds="http://schemas.openxmlformats.org/officeDocument/2006/customXml" ds:itemID="{0F086B9A-91C5-446F-A7F3-182C8FC4B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Rapport%20R&amp;D</Template>
  <TotalTime>6299</TotalTime>
  <Pages>11</Pages>
  <Words>1744</Words>
  <Characters>9596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</vt:lpstr>
    </vt:vector>
  </TitlesOfParts>
  <Company>ETML</Company>
  <LinksUpToDate>false</LinksUpToDate>
  <CharactersWithSpaces>11318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thomas blatti</dc:creator>
  <cp:keywords/>
  <cp:lastModifiedBy>Eden Wegger Funderskov</cp:lastModifiedBy>
  <cp:revision>136</cp:revision>
  <cp:lastPrinted>2010-05-21T07:26:00Z</cp:lastPrinted>
  <dcterms:created xsi:type="dcterms:W3CDTF">2023-12-22T07:48:00Z</dcterms:created>
  <dcterms:modified xsi:type="dcterms:W3CDTF">2024-01-19T13:44:00Z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Order">
    <vt:r8>53600400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MediaServiceImageTags">
    <vt:lpwstr/>
  </property>
</Properties>
</file>